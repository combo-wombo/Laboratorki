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982E6B" w14:textId="77777777" w:rsidR="00702078" w:rsidRPr="00295080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sz w:val="24"/>
          <w:szCs w:val="24"/>
          <w:lang w:val="ru-RU"/>
        </w:rPr>
        <w:t>Министерство образования Республики Беларусь</w:t>
      </w:r>
    </w:p>
    <w:p w14:paraId="7D39908A" w14:textId="77777777" w:rsidR="00702078" w:rsidRPr="00295080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sz w:val="24"/>
          <w:szCs w:val="24"/>
          <w:lang w:val="ru-RU"/>
        </w:rPr>
        <w:t>УО «Брестский государственный технический университет»</w:t>
      </w:r>
    </w:p>
    <w:p w14:paraId="246AFDE3" w14:textId="77777777" w:rsidR="00702078" w:rsidRPr="00D234A9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  <w:r w:rsidRPr="00D234A9">
        <w:rPr>
          <w:rFonts w:cs="Times New Roman"/>
          <w:sz w:val="24"/>
          <w:szCs w:val="24"/>
          <w:lang w:val="ru-RU"/>
        </w:rPr>
        <w:t>Кафедра ИИТ</w:t>
      </w:r>
    </w:p>
    <w:p w14:paraId="379ABBC4" w14:textId="77777777" w:rsidR="00702078" w:rsidRPr="00D234A9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462220ED" w14:textId="77777777" w:rsidR="00702078" w:rsidRPr="00D234A9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2655EBF5" w14:textId="77777777" w:rsidR="00702078" w:rsidRPr="00D234A9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4949D0E6" w14:textId="77777777" w:rsidR="00702078" w:rsidRPr="00D234A9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2FDFD88E" w14:textId="77777777" w:rsidR="00702078" w:rsidRPr="00D234A9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398380A0" w14:textId="77777777" w:rsidR="00702078" w:rsidRPr="00D234A9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04EA4715" w14:textId="77777777" w:rsidR="00702078" w:rsidRPr="00DE09B3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2AB592A6" w14:textId="0381ED45" w:rsidR="00702078" w:rsidRPr="00295080" w:rsidRDefault="00702078" w:rsidP="00702078">
      <w:pPr>
        <w:jc w:val="center"/>
        <w:rPr>
          <w:rFonts w:cs="Times New Roman"/>
          <w:b/>
          <w:sz w:val="24"/>
          <w:szCs w:val="24"/>
          <w:lang w:val="ru-RU"/>
        </w:rPr>
      </w:pPr>
      <w:r w:rsidRPr="00295080">
        <w:rPr>
          <w:rFonts w:cs="Times New Roman"/>
          <w:b/>
          <w:sz w:val="24"/>
          <w:szCs w:val="24"/>
          <w:lang w:val="ru-RU"/>
        </w:rPr>
        <w:t>Лабораторная работа №</w:t>
      </w:r>
      <w:r w:rsidR="00DE09B3" w:rsidRPr="00295080">
        <w:rPr>
          <w:rFonts w:cs="Times New Roman"/>
          <w:b/>
          <w:sz w:val="24"/>
          <w:szCs w:val="24"/>
          <w:lang w:val="ru-RU"/>
        </w:rPr>
        <w:t>11</w:t>
      </w:r>
    </w:p>
    <w:p w14:paraId="12C7AF9E" w14:textId="77777777" w:rsidR="00702078" w:rsidRPr="00295080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sz w:val="24"/>
          <w:szCs w:val="24"/>
          <w:lang w:val="ru-RU"/>
        </w:rPr>
        <w:t>По дисциплине: “Языки программирования”</w:t>
      </w:r>
    </w:p>
    <w:p w14:paraId="11A8F48D" w14:textId="43A7A3A3" w:rsidR="00702078" w:rsidRPr="00DE09B3" w:rsidRDefault="00702078" w:rsidP="00DE09B3">
      <w:pPr>
        <w:spacing w:line="360" w:lineRule="auto"/>
        <w:jc w:val="center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sz w:val="24"/>
          <w:szCs w:val="24"/>
          <w:lang w:val="ru-RU"/>
        </w:rPr>
        <w:t xml:space="preserve">Тема: </w:t>
      </w:r>
      <w:r w:rsidR="00075D32" w:rsidRPr="00295080">
        <w:rPr>
          <w:rFonts w:cs="Times New Roman"/>
          <w:sz w:val="24"/>
          <w:szCs w:val="24"/>
          <w:lang w:val="ru-RU"/>
        </w:rPr>
        <w:t>«</w:t>
      </w:r>
      <w:r w:rsidR="00075D32" w:rsidRPr="00DE09B3">
        <w:rPr>
          <w:rFonts w:cs="Times New Roman"/>
          <w:sz w:val="24"/>
          <w:szCs w:val="24"/>
        </w:rPr>
        <w:t>Python</w:t>
      </w:r>
      <w:r w:rsidR="00075D32" w:rsidRPr="00295080">
        <w:rPr>
          <w:rFonts w:cs="Times New Roman"/>
          <w:sz w:val="24"/>
          <w:szCs w:val="24"/>
          <w:lang w:val="ru-RU"/>
        </w:rPr>
        <w:t xml:space="preserve">. Основы </w:t>
      </w:r>
      <w:r w:rsidR="00075D32" w:rsidRPr="00DE09B3">
        <w:rPr>
          <w:rFonts w:cs="Times New Roman"/>
          <w:sz w:val="24"/>
          <w:szCs w:val="24"/>
        </w:rPr>
        <w:t>Pandas</w:t>
      </w:r>
      <w:r w:rsidR="00075D32" w:rsidRPr="00295080">
        <w:rPr>
          <w:rFonts w:cs="Times New Roman"/>
          <w:sz w:val="24"/>
          <w:szCs w:val="24"/>
          <w:lang w:val="ru-RU"/>
        </w:rPr>
        <w:t>»</w:t>
      </w:r>
    </w:p>
    <w:p w14:paraId="19BA88E3" w14:textId="77777777" w:rsidR="00702078" w:rsidRPr="00295080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242220C4" w14:textId="77777777" w:rsidR="00702078" w:rsidRPr="00295080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4C4FD0CD" w14:textId="77777777" w:rsidR="00702078" w:rsidRPr="00295080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77B69589" w14:textId="77777777" w:rsidR="00702078" w:rsidRPr="00295080" w:rsidRDefault="00702078" w:rsidP="00702078">
      <w:pPr>
        <w:jc w:val="center"/>
        <w:rPr>
          <w:rFonts w:cs="Times New Roman"/>
          <w:sz w:val="24"/>
          <w:szCs w:val="24"/>
          <w:lang w:val="ru-RU"/>
        </w:rPr>
      </w:pPr>
    </w:p>
    <w:p w14:paraId="639B633D" w14:textId="77777777" w:rsidR="00702078" w:rsidRPr="00295080" w:rsidRDefault="00702078" w:rsidP="00702078">
      <w:pPr>
        <w:rPr>
          <w:rFonts w:cs="Times New Roman"/>
          <w:sz w:val="24"/>
          <w:szCs w:val="24"/>
          <w:lang w:val="ru-RU"/>
        </w:rPr>
      </w:pPr>
    </w:p>
    <w:p w14:paraId="5D5D2FA6" w14:textId="77777777" w:rsidR="00DE09B3" w:rsidRPr="00295080" w:rsidRDefault="00702078" w:rsidP="00DE09B3">
      <w:pPr>
        <w:ind w:left="6266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b/>
          <w:sz w:val="24"/>
          <w:szCs w:val="24"/>
          <w:lang w:val="ru-RU"/>
        </w:rPr>
        <w:t>Выполнил</w:t>
      </w:r>
      <w:r w:rsidRPr="00295080">
        <w:rPr>
          <w:rFonts w:cs="Times New Roman"/>
          <w:sz w:val="24"/>
          <w:szCs w:val="24"/>
          <w:lang w:val="ru-RU"/>
        </w:rPr>
        <w:t xml:space="preserve">: </w:t>
      </w:r>
    </w:p>
    <w:p w14:paraId="3C162807" w14:textId="77777777" w:rsidR="00DE09B3" w:rsidRPr="00295080" w:rsidRDefault="00702078" w:rsidP="00DE09B3">
      <w:pPr>
        <w:ind w:left="6266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sz w:val="24"/>
          <w:szCs w:val="24"/>
          <w:lang w:val="ru-RU"/>
        </w:rPr>
        <w:t xml:space="preserve">студент 2 курса </w:t>
      </w:r>
    </w:p>
    <w:p w14:paraId="5E22CF54" w14:textId="77777777" w:rsidR="00DE09B3" w:rsidRPr="00295080" w:rsidRDefault="00702078" w:rsidP="00DE09B3">
      <w:pPr>
        <w:ind w:left="6266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sz w:val="24"/>
          <w:szCs w:val="24"/>
          <w:lang w:val="ru-RU"/>
        </w:rPr>
        <w:t xml:space="preserve">группы ПО-7              </w:t>
      </w:r>
    </w:p>
    <w:p w14:paraId="5B3AF838" w14:textId="20724AE7" w:rsidR="00702078" w:rsidRPr="00DE09B3" w:rsidRDefault="00DE09B3" w:rsidP="00DE09B3">
      <w:pPr>
        <w:ind w:left="6266"/>
        <w:rPr>
          <w:rFonts w:cs="Times New Roman"/>
          <w:sz w:val="24"/>
          <w:szCs w:val="24"/>
          <w:lang w:val="ru-RU"/>
        </w:rPr>
      </w:pPr>
      <w:r w:rsidRPr="00DE09B3">
        <w:rPr>
          <w:rFonts w:cs="Times New Roman"/>
          <w:sz w:val="24"/>
          <w:szCs w:val="24"/>
          <w:lang w:val="ru-RU"/>
        </w:rPr>
        <w:t>Комиссаров А.Е.</w:t>
      </w:r>
    </w:p>
    <w:p w14:paraId="00516D1D" w14:textId="2FFE5634" w:rsidR="00702078" w:rsidRPr="00295080" w:rsidRDefault="00702078" w:rsidP="00DE09B3">
      <w:pPr>
        <w:ind w:left="6266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b/>
          <w:sz w:val="24"/>
          <w:szCs w:val="24"/>
          <w:lang w:val="ru-RU"/>
        </w:rPr>
        <w:t>Проверил</w:t>
      </w:r>
      <w:r w:rsidR="0008000A" w:rsidRPr="00295080">
        <w:rPr>
          <w:rFonts w:cs="Times New Roman"/>
          <w:b/>
          <w:sz w:val="24"/>
          <w:szCs w:val="24"/>
          <w:lang w:val="ru-RU"/>
        </w:rPr>
        <w:t>а</w:t>
      </w:r>
      <w:r w:rsidRPr="00295080">
        <w:rPr>
          <w:rFonts w:cs="Times New Roman"/>
          <w:b/>
          <w:sz w:val="24"/>
          <w:szCs w:val="24"/>
          <w:lang w:val="ru-RU"/>
        </w:rPr>
        <w:t xml:space="preserve">: </w:t>
      </w:r>
      <w:proofErr w:type="spellStart"/>
      <w:r w:rsidR="0008000A" w:rsidRPr="00DE09B3">
        <w:rPr>
          <w:rFonts w:cs="Times New Roman"/>
          <w:sz w:val="24"/>
          <w:szCs w:val="24"/>
          <w:lang w:val="ru-RU"/>
        </w:rPr>
        <w:t>Дряпко</w:t>
      </w:r>
      <w:proofErr w:type="spellEnd"/>
      <w:r w:rsidR="0008000A" w:rsidRPr="00DE09B3">
        <w:rPr>
          <w:rFonts w:cs="Times New Roman"/>
          <w:sz w:val="24"/>
          <w:szCs w:val="24"/>
          <w:lang w:val="ru-RU"/>
        </w:rPr>
        <w:t xml:space="preserve"> А. В.</w:t>
      </w:r>
    </w:p>
    <w:p w14:paraId="4ED3B32C" w14:textId="77777777" w:rsidR="00702078" w:rsidRPr="00295080" w:rsidRDefault="00702078" w:rsidP="00702078">
      <w:pPr>
        <w:ind w:left="4536"/>
        <w:rPr>
          <w:rFonts w:cs="Times New Roman"/>
          <w:sz w:val="24"/>
          <w:szCs w:val="24"/>
          <w:lang w:val="ru-RU"/>
        </w:rPr>
      </w:pPr>
    </w:p>
    <w:p w14:paraId="4B792163" w14:textId="77777777" w:rsidR="005F5A01" w:rsidRPr="00295080" w:rsidRDefault="005F5A01" w:rsidP="00702078">
      <w:pPr>
        <w:spacing w:before="720"/>
        <w:rPr>
          <w:rFonts w:cs="Times New Roman"/>
          <w:sz w:val="24"/>
          <w:szCs w:val="24"/>
          <w:lang w:val="ru-RU"/>
        </w:rPr>
      </w:pPr>
    </w:p>
    <w:p w14:paraId="0102AF21" w14:textId="3E209AF2" w:rsidR="005F5A01" w:rsidRPr="00295080" w:rsidRDefault="005F5A01" w:rsidP="00702078">
      <w:pPr>
        <w:spacing w:before="720"/>
        <w:rPr>
          <w:rFonts w:cs="Times New Roman"/>
          <w:sz w:val="24"/>
          <w:szCs w:val="24"/>
          <w:lang w:val="ru-RU"/>
        </w:rPr>
      </w:pPr>
    </w:p>
    <w:p w14:paraId="03E51AC6" w14:textId="77777777" w:rsidR="00DE09B3" w:rsidRPr="00295080" w:rsidRDefault="00DE09B3" w:rsidP="00702078">
      <w:pPr>
        <w:spacing w:before="720"/>
        <w:rPr>
          <w:rFonts w:cs="Times New Roman"/>
          <w:sz w:val="24"/>
          <w:szCs w:val="24"/>
          <w:lang w:val="ru-RU"/>
        </w:rPr>
      </w:pPr>
    </w:p>
    <w:p w14:paraId="25F0A6E5" w14:textId="77777777" w:rsidR="00702078" w:rsidRPr="00295080" w:rsidRDefault="00702078" w:rsidP="00702078">
      <w:pPr>
        <w:spacing w:before="600"/>
        <w:jc w:val="center"/>
        <w:rPr>
          <w:rFonts w:cs="Times New Roman"/>
          <w:sz w:val="24"/>
          <w:szCs w:val="24"/>
          <w:lang w:val="ru-RU"/>
        </w:rPr>
      </w:pPr>
      <w:r w:rsidRPr="00295080">
        <w:rPr>
          <w:rFonts w:cs="Times New Roman"/>
          <w:sz w:val="24"/>
          <w:szCs w:val="24"/>
          <w:lang w:val="ru-RU"/>
        </w:rPr>
        <w:t>Брест 2021</w:t>
      </w:r>
    </w:p>
    <w:p w14:paraId="7DDBB3ED" w14:textId="78E3B1ED" w:rsidR="00075D32" w:rsidRPr="00295080" w:rsidRDefault="00702078" w:rsidP="00DE09B3">
      <w:pPr>
        <w:pStyle w:val="3"/>
        <w:spacing w:before="0" w:after="240" w:line="288" w:lineRule="auto"/>
        <w:rPr>
          <w:rFonts w:eastAsia="Times New Roman" w:cs="Times New Roman"/>
          <w:b w:val="0"/>
          <w:sz w:val="24"/>
          <w:lang w:val="ru-RU" w:eastAsia="ru-RU"/>
        </w:rPr>
      </w:pPr>
      <w:r w:rsidRPr="00295080">
        <w:rPr>
          <w:rFonts w:cs="Times New Roman"/>
          <w:sz w:val="24"/>
          <w:lang w:val="ru-RU"/>
        </w:rPr>
        <w:lastRenderedPageBreak/>
        <w:t>Цель работы</w:t>
      </w:r>
      <w:r w:rsidR="00DE09B3">
        <w:rPr>
          <w:rFonts w:cs="Times New Roman"/>
          <w:sz w:val="24"/>
          <w:lang w:val="ru-RU"/>
        </w:rPr>
        <w:t xml:space="preserve">: </w:t>
      </w:r>
      <w:r w:rsidR="00075D32" w:rsidRPr="00DE09B3">
        <w:rPr>
          <w:rFonts w:eastAsia="Times New Roman" w:cs="Times New Roman"/>
          <w:b w:val="0"/>
          <w:color w:val="000000"/>
          <w:sz w:val="24"/>
          <w:lang w:val="ru-RU" w:eastAsia="ru-RU"/>
        </w:rPr>
        <w:t>О</w:t>
      </w:r>
      <w:r w:rsidR="00075D32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 xml:space="preserve">знакомиться с основами библиотеки </w:t>
      </w:r>
      <w:r w:rsidR="00075D32" w:rsidRPr="00DE09B3">
        <w:rPr>
          <w:rFonts w:eastAsia="Times New Roman" w:cs="Times New Roman"/>
          <w:b w:val="0"/>
          <w:color w:val="000000"/>
          <w:sz w:val="24"/>
          <w:lang w:eastAsia="ru-RU"/>
        </w:rPr>
        <w:t>pandas</w:t>
      </w:r>
      <w:r w:rsidR="00075D32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 xml:space="preserve"> и научиться строить графики с использованием библиотек </w:t>
      </w:r>
      <w:proofErr w:type="spellStart"/>
      <w:proofErr w:type="gramStart"/>
      <w:r w:rsidR="00075D32" w:rsidRPr="00DE09B3">
        <w:rPr>
          <w:rFonts w:eastAsia="Times New Roman" w:cs="Times New Roman"/>
          <w:b w:val="0"/>
          <w:color w:val="000000"/>
          <w:sz w:val="24"/>
          <w:lang w:eastAsia="ru-RU"/>
        </w:rPr>
        <w:t>matplotlib</w:t>
      </w:r>
      <w:proofErr w:type="spellEnd"/>
      <w:r w:rsidR="00075D32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>.</w:t>
      </w:r>
      <w:proofErr w:type="spellStart"/>
      <w:r w:rsidR="00075D32" w:rsidRPr="00DE09B3">
        <w:rPr>
          <w:rFonts w:eastAsia="Times New Roman" w:cs="Times New Roman"/>
          <w:b w:val="0"/>
          <w:color w:val="000000"/>
          <w:sz w:val="24"/>
          <w:lang w:eastAsia="ru-RU"/>
        </w:rPr>
        <w:t>pyplot</w:t>
      </w:r>
      <w:proofErr w:type="spellEnd"/>
      <w:proofErr w:type="gramEnd"/>
      <w:r w:rsidR="00075D32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 xml:space="preserve"> и </w:t>
      </w:r>
      <w:proofErr w:type="spellStart"/>
      <w:r w:rsidR="00075D32" w:rsidRPr="00DE09B3">
        <w:rPr>
          <w:rFonts w:eastAsia="Times New Roman" w:cs="Times New Roman"/>
          <w:b w:val="0"/>
          <w:color w:val="000000"/>
          <w:sz w:val="24"/>
          <w:lang w:eastAsia="ru-RU"/>
        </w:rPr>
        <w:t>seaborn</w:t>
      </w:r>
      <w:proofErr w:type="spellEnd"/>
      <w:r w:rsidR="00075D32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>.</w:t>
      </w:r>
    </w:p>
    <w:p w14:paraId="70929975" w14:textId="77777777" w:rsidR="00075D32" w:rsidRPr="00295080" w:rsidRDefault="00075D32" w:rsidP="00075D32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</w:p>
    <w:p w14:paraId="1248A362" w14:textId="40A55C0C" w:rsidR="00702078" w:rsidRPr="00295080" w:rsidRDefault="00702078" w:rsidP="00702078">
      <w:pPr>
        <w:pStyle w:val="3"/>
        <w:spacing w:before="0" w:after="240" w:line="288" w:lineRule="auto"/>
        <w:rPr>
          <w:rFonts w:cs="Times New Roman"/>
          <w:sz w:val="24"/>
          <w:lang w:val="ru-RU"/>
        </w:rPr>
      </w:pPr>
      <w:r w:rsidRPr="00295080">
        <w:rPr>
          <w:rFonts w:cs="Times New Roman"/>
          <w:sz w:val="24"/>
          <w:lang w:val="ru-RU"/>
        </w:rPr>
        <w:t>Общие требования</w:t>
      </w:r>
    </w:p>
    <w:p w14:paraId="555586FC" w14:textId="2B99DCFD" w:rsidR="00075D32" w:rsidRPr="00295080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1.</w:t>
      </w:r>
      <w:r w:rsidRPr="00DE09B3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 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Загрузить </w:t>
      </w:r>
      <w:proofErr w:type="spellStart"/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датасет</w:t>
      </w:r>
      <w:proofErr w:type="spellEnd"/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в 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pandas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и проверить на доступность</w:t>
      </w:r>
    </w:p>
    <w:p w14:paraId="4D285B1F" w14:textId="7990D32D" w:rsidR="00075D32" w:rsidRPr="00295080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2. </w:t>
      </w:r>
      <w:r w:rsidRPr="00DE09B3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 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Вывести общую информацию о </w:t>
      </w:r>
      <w:proofErr w:type="spellStart"/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датасете</w:t>
      </w:r>
      <w:proofErr w:type="spellEnd"/>
    </w:p>
    <w:p w14:paraId="203CA27C" w14:textId="0B9C12F0" w:rsidR="00075D32" w:rsidRPr="00295080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3.</w:t>
      </w:r>
      <w:r w:rsidRPr="00DE09B3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 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Проверка наличия 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NULL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-данных. При их наличии вывести на экран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14:paraId="513229F1" w14:textId="371E35AF" w:rsidR="00075D32" w:rsidRPr="00295080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4.   Удалить колонки "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Z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_</w:t>
      </w:r>
      <w:proofErr w:type="spellStart"/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CostContact</w:t>
      </w:r>
      <w:proofErr w:type="spellEnd"/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", "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Z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_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Revenue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"</w:t>
      </w:r>
    </w:p>
    <w:p w14:paraId="0C7FD38D" w14:textId="0BADD0FF" w:rsidR="00075D32" w:rsidRPr="00295080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5.   Переименовать колонку "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Year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_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Birth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" в "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Age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"</w:t>
      </w:r>
    </w:p>
    <w:p w14:paraId="1EE38943" w14:textId="4A19B1A0" w:rsidR="00075D32" w:rsidRPr="00295080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6. Оценить состояние колонок "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Marital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_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Status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", "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Education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". Построить информативные диаграммы и гистограммы для каждой.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14:paraId="2E865E85" w14:textId="3B5D091E" w:rsidR="00075D32" w:rsidRPr="00295080" w:rsidRDefault="00075D32" w:rsidP="00075D32">
      <w:pPr>
        <w:pStyle w:val="a5"/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Создать </w:t>
      </w:r>
      <w:proofErr w:type="spellStart"/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гистаграмму</w:t>
      </w:r>
      <w:proofErr w:type="spellEnd"/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по колонке "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Age</w:t>
      </w:r>
      <w:r w:rsidRPr="00295080">
        <w:rPr>
          <w:rFonts w:eastAsia="Times New Roman" w:cs="Times New Roman"/>
          <w:color w:val="000000"/>
          <w:sz w:val="24"/>
          <w:szCs w:val="24"/>
          <w:lang w:val="ru-RU" w:eastAsia="ru-RU"/>
        </w:rPr>
        <w:t>" и оценить на распределение по Гауссу.</w:t>
      </w:r>
      <w:r w:rsidRPr="00DE09B3">
        <w:rPr>
          <w:rFonts w:eastAsia="Times New Roman" w:cs="Times New Roman"/>
          <w:color w:val="000000"/>
          <w:sz w:val="24"/>
          <w:szCs w:val="24"/>
          <w:lang w:eastAsia="ru-RU"/>
        </w:rPr>
        <w:t> </w:t>
      </w:r>
    </w:p>
    <w:p w14:paraId="5927A853" w14:textId="77777777" w:rsidR="00075D32" w:rsidRPr="00295080" w:rsidRDefault="00075D32" w:rsidP="00075D32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295080">
        <w:rPr>
          <w:color w:val="000000"/>
          <w:lang w:val="ru-RU"/>
        </w:rPr>
        <w:t>Оценка полей "</w:t>
      </w:r>
      <w:proofErr w:type="spellStart"/>
      <w:r w:rsidRPr="00DE09B3">
        <w:rPr>
          <w:color w:val="000000"/>
        </w:rPr>
        <w:t>Kidhome</w:t>
      </w:r>
      <w:proofErr w:type="spellEnd"/>
      <w:r w:rsidRPr="00295080">
        <w:rPr>
          <w:color w:val="000000"/>
          <w:lang w:val="ru-RU"/>
        </w:rPr>
        <w:t>" и "</w:t>
      </w:r>
      <w:proofErr w:type="spellStart"/>
      <w:r w:rsidRPr="00DE09B3">
        <w:rPr>
          <w:color w:val="000000"/>
        </w:rPr>
        <w:t>Teenhome</w:t>
      </w:r>
      <w:proofErr w:type="spellEnd"/>
      <w:r w:rsidRPr="00295080">
        <w:rPr>
          <w:color w:val="000000"/>
          <w:lang w:val="ru-RU"/>
        </w:rPr>
        <w:t>", "</w:t>
      </w:r>
      <w:r w:rsidRPr="00DE09B3">
        <w:rPr>
          <w:color w:val="000000"/>
        </w:rPr>
        <w:t>Response</w:t>
      </w:r>
      <w:r w:rsidRPr="00295080">
        <w:rPr>
          <w:color w:val="000000"/>
          <w:lang w:val="ru-RU"/>
        </w:rPr>
        <w:t>" и "</w:t>
      </w:r>
      <w:r w:rsidRPr="00DE09B3">
        <w:rPr>
          <w:color w:val="000000"/>
        </w:rPr>
        <w:t>Income</w:t>
      </w:r>
      <w:r w:rsidRPr="00295080">
        <w:rPr>
          <w:color w:val="000000"/>
          <w:lang w:val="ru-RU"/>
        </w:rPr>
        <w:t>" (диаграммы и гистограммы)</w:t>
      </w:r>
    </w:p>
    <w:p w14:paraId="54B07C0D" w14:textId="0C15286B" w:rsidR="00075D32" w:rsidRPr="00DE09B3" w:rsidRDefault="00075D32" w:rsidP="00075D32">
      <w:pPr>
        <w:pStyle w:val="a6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DE09B3">
        <w:rPr>
          <w:color w:val="000000"/>
        </w:rPr>
        <w:t>Построить</w:t>
      </w:r>
      <w:proofErr w:type="spellEnd"/>
      <w:r w:rsidRPr="00DE09B3">
        <w:rPr>
          <w:color w:val="000000"/>
        </w:rPr>
        <w:t xml:space="preserve"> </w:t>
      </w:r>
      <w:proofErr w:type="spellStart"/>
      <w:r w:rsidRPr="00DE09B3">
        <w:rPr>
          <w:color w:val="000000"/>
        </w:rPr>
        <w:t>графики</w:t>
      </w:r>
      <w:proofErr w:type="spellEnd"/>
      <w:r w:rsidRPr="00DE09B3">
        <w:rPr>
          <w:color w:val="000000"/>
        </w:rPr>
        <w:t xml:space="preserve"> "Response", "</w:t>
      </w:r>
      <w:proofErr w:type="spellStart"/>
      <w:r w:rsidRPr="00DE09B3">
        <w:rPr>
          <w:color w:val="000000"/>
        </w:rPr>
        <w:t>Marital_Status</w:t>
      </w:r>
      <w:proofErr w:type="spellEnd"/>
      <w:r w:rsidRPr="00DE09B3">
        <w:rPr>
          <w:color w:val="000000"/>
        </w:rPr>
        <w:t>", "Education" и  "</w:t>
      </w:r>
      <w:proofErr w:type="spellStart"/>
      <w:r w:rsidRPr="00DE09B3">
        <w:rPr>
          <w:color w:val="000000"/>
        </w:rPr>
        <w:t>Kidhome</w:t>
      </w:r>
      <w:proofErr w:type="spellEnd"/>
      <w:r w:rsidRPr="00DE09B3">
        <w:rPr>
          <w:color w:val="000000"/>
        </w:rPr>
        <w:t xml:space="preserve">" </w:t>
      </w:r>
      <w:proofErr w:type="spellStart"/>
      <w:r w:rsidRPr="00DE09B3">
        <w:rPr>
          <w:color w:val="000000"/>
        </w:rPr>
        <w:t>пообразцу</w:t>
      </w:r>
      <w:proofErr w:type="spellEnd"/>
      <w:r w:rsidRPr="00DE09B3">
        <w:rPr>
          <w:color w:val="000000"/>
          <w:bdr w:val="none" w:sz="0" w:space="0" w:color="auto" w:frame="1"/>
        </w:rPr>
        <w:fldChar w:fldCharType="begin"/>
      </w:r>
      <w:r w:rsidRPr="00DE09B3">
        <w:rPr>
          <w:color w:val="000000"/>
          <w:bdr w:val="none" w:sz="0" w:space="0" w:color="auto" w:frame="1"/>
        </w:rPr>
        <w:instrText xml:space="preserve"> INCLUDEPICTURE "https://lh6.googleusercontent.com/caeG40gLZ70yFgOp0zojNNBKLUpL0dfdGMarpsvdzrTsKHiwAXJqhbEiH9rpPukOTfbuLLLs2TS9mABBmgwiTr7qtC9LpUnYPuHILMxESOOq0trKuNTDYl9rkX9rFW9Qn6etA0f3" \* MERGEFORMATINET </w:instrText>
      </w:r>
      <w:r w:rsidRPr="00DE09B3">
        <w:rPr>
          <w:color w:val="000000"/>
          <w:bdr w:val="none" w:sz="0" w:space="0" w:color="auto" w:frame="1"/>
        </w:rPr>
        <w:fldChar w:fldCharType="separate"/>
      </w:r>
      <w:r w:rsidRPr="00DE09B3">
        <w:rPr>
          <w:noProof/>
          <w:bdr w:val="none" w:sz="0" w:space="0" w:color="auto" w:frame="1"/>
          <w:lang w:val="ru-RU"/>
        </w:rPr>
        <w:drawing>
          <wp:inline distT="0" distB="0" distL="0" distR="0" wp14:anchorId="5D2EF15F" wp14:editId="6CEEADC3">
            <wp:extent cx="5739130" cy="3959225"/>
            <wp:effectExtent l="0" t="0" r="1270" b="0"/>
            <wp:docPr id="1" name="Рисунок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9B3">
        <w:rPr>
          <w:color w:val="000000"/>
          <w:bdr w:val="none" w:sz="0" w:space="0" w:color="auto" w:frame="1"/>
        </w:rPr>
        <w:fldChar w:fldCharType="end"/>
      </w:r>
    </w:p>
    <w:p w14:paraId="530532AF" w14:textId="2A3DEB86" w:rsidR="00075D32" w:rsidRPr="00295080" w:rsidRDefault="00075D32" w:rsidP="00075D32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DE09B3">
        <w:rPr>
          <w:color w:val="000000"/>
        </w:rPr>
        <w:t xml:space="preserve">  </w:t>
      </w:r>
      <w:r w:rsidRPr="00295080">
        <w:rPr>
          <w:color w:val="000000"/>
          <w:lang w:val="ru-RU"/>
        </w:rPr>
        <w:t xml:space="preserve">Построить </w:t>
      </w:r>
      <w:proofErr w:type="spellStart"/>
      <w:r w:rsidRPr="00DE09B3">
        <w:rPr>
          <w:color w:val="000000"/>
        </w:rPr>
        <w:t>heatmap</w:t>
      </w:r>
      <w:proofErr w:type="spellEnd"/>
      <w:r w:rsidRPr="00295080">
        <w:rPr>
          <w:color w:val="000000"/>
          <w:lang w:val="ru-RU"/>
        </w:rPr>
        <w:t xml:space="preserve"> для всех числовых колонок:</w:t>
      </w:r>
    </w:p>
    <w:p w14:paraId="2FC2F614" w14:textId="65673AA0" w:rsidR="00075D32" w:rsidRPr="00295080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RU" w:eastAsia="ru-RU"/>
        </w:rPr>
      </w:pPr>
    </w:p>
    <w:p w14:paraId="4BF357AB" w14:textId="0D4A809A" w:rsidR="00295080" w:rsidRPr="00D234A9" w:rsidRDefault="00295080" w:rsidP="00DE09B3">
      <w:pPr>
        <w:pStyle w:val="3"/>
        <w:spacing w:before="0" w:after="240" w:line="288" w:lineRule="auto"/>
        <w:rPr>
          <w:rFonts w:cs="Times New Roman"/>
          <w:sz w:val="24"/>
        </w:rPr>
      </w:pPr>
      <w:r>
        <w:rPr>
          <w:rFonts w:cs="Times New Roman"/>
          <w:sz w:val="24"/>
          <w:lang w:val="ru-RU"/>
        </w:rPr>
        <w:t>Код</w:t>
      </w:r>
      <w:r w:rsidRPr="00D234A9">
        <w:rPr>
          <w:rFonts w:cs="Times New Roman"/>
          <w:sz w:val="24"/>
        </w:rPr>
        <w:t xml:space="preserve"> </w:t>
      </w:r>
      <w:r>
        <w:rPr>
          <w:rFonts w:cs="Times New Roman"/>
          <w:sz w:val="24"/>
          <w:lang w:val="ru-RU"/>
        </w:rPr>
        <w:t>программы</w:t>
      </w:r>
      <w:r w:rsidRPr="00D234A9">
        <w:rPr>
          <w:rFonts w:cs="Times New Roman"/>
          <w:sz w:val="24"/>
        </w:rPr>
        <w:t>:</w:t>
      </w:r>
    </w:p>
    <w:p w14:paraId="42CF2D3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FF"/>
          <w:sz w:val="19"/>
          <w:szCs w:val="19"/>
        </w:rPr>
        <w:t>import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6F008A"/>
          <w:sz w:val="19"/>
          <w:szCs w:val="19"/>
        </w:rPr>
        <w:t>numpy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0000FF"/>
          <w:sz w:val="19"/>
          <w:szCs w:val="19"/>
        </w:rPr>
        <w:t>as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6F008A"/>
          <w:sz w:val="19"/>
          <w:szCs w:val="19"/>
        </w:rPr>
        <w:t>np</w:t>
      </w:r>
    </w:p>
    <w:p w14:paraId="210654A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FF"/>
          <w:sz w:val="19"/>
          <w:szCs w:val="19"/>
        </w:rPr>
        <w:t>import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6F008A"/>
          <w:sz w:val="19"/>
          <w:szCs w:val="19"/>
        </w:rPr>
        <w:t>pandas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0000FF"/>
          <w:sz w:val="19"/>
          <w:szCs w:val="19"/>
        </w:rPr>
        <w:t>as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6F008A"/>
          <w:sz w:val="19"/>
          <w:szCs w:val="19"/>
        </w:rPr>
        <w:t>pd</w:t>
      </w:r>
      <w:proofErr w:type="spellEnd"/>
    </w:p>
    <w:p w14:paraId="0AEA2A97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FF"/>
          <w:sz w:val="19"/>
          <w:szCs w:val="19"/>
        </w:rPr>
        <w:t>from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6F008A"/>
          <w:sz w:val="19"/>
          <w:szCs w:val="19"/>
        </w:rPr>
        <w:t>pandas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0000FF"/>
          <w:sz w:val="19"/>
          <w:szCs w:val="19"/>
        </w:rPr>
        <w:t>import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2B91AF"/>
          <w:sz w:val="19"/>
          <w:szCs w:val="19"/>
        </w:rPr>
        <w:t>DataFrame</w:t>
      </w:r>
      <w:proofErr w:type="spellEnd"/>
    </w:p>
    <w:p w14:paraId="5470A4DE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FF"/>
          <w:sz w:val="19"/>
          <w:szCs w:val="19"/>
        </w:rPr>
        <w:t>import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matplotlib</w:t>
      </w:r>
      <w:r w:rsidRPr="00295080">
        <w:rPr>
          <w:rFonts w:ascii="Consolas" w:hAnsi="Consolas" w:cs="Consolas"/>
          <w:color w:val="000000"/>
          <w:sz w:val="19"/>
          <w:szCs w:val="19"/>
        </w:rPr>
        <w:t>.</w:t>
      </w:r>
      <w:r w:rsidRPr="00295080">
        <w:rPr>
          <w:rFonts w:ascii="Consolas" w:hAnsi="Consolas" w:cs="Consolas"/>
          <w:color w:val="6F008A"/>
          <w:sz w:val="19"/>
          <w:szCs w:val="19"/>
        </w:rPr>
        <w:t>pyplot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0000FF"/>
          <w:sz w:val="19"/>
          <w:szCs w:val="19"/>
        </w:rPr>
        <w:t>as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proofErr w:type="spellEnd"/>
    </w:p>
    <w:p w14:paraId="0071B377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FF"/>
          <w:sz w:val="19"/>
          <w:szCs w:val="19"/>
        </w:rPr>
        <w:t>import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6F008A"/>
          <w:sz w:val="19"/>
          <w:szCs w:val="19"/>
        </w:rPr>
        <w:t>seaborn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0000FF"/>
          <w:sz w:val="19"/>
          <w:szCs w:val="19"/>
        </w:rPr>
        <w:t>as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6F008A"/>
          <w:sz w:val="19"/>
          <w:szCs w:val="19"/>
        </w:rPr>
        <w:t>sns</w:t>
      </w:r>
      <w:proofErr w:type="spellEnd"/>
    </w:p>
    <w:p w14:paraId="24FE9567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FF"/>
          <w:sz w:val="19"/>
          <w:szCs w:val="19"/>
        </w:rPr>
        <w:t>from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6F008A"/>
          <w:sz w:val="19"/>
          <w:szCs w:val="19"/>
        </w:rPr>
        <w:t>scipy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0000FF"/>
          <w:sz w:val="19"/>
          <w:szCs w:val="19"/>
        </w:rPr>
        <w:t>import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6F008A"/>
          <w:sz w:val="19"/>
          <w:szCs w:val="19"/>
        </w:rPr>
        <w:t>stats</w:t>
      </w:r>
    </w:p>
    <w:p w14:paraId="55B65A9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FF"/>
          <w:sz w:val="19"/>
          <w:szCs w:val="19"/>
        </w:rPr>
        <w:t>from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6F008A"/>
          <w:sz w:val="19"/>
          <w:szCs w:val="19"/>
        </w:rPr>
        <w:t>datetime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5080">
        <w:rPr>
          <w:rFonts w:ascii="Consolas" w:hAnsi="Consolas" w:cs="Consolas"/>
          <w:color w:val="0000FF"/>
          <w:sz w:val="19"/>
          <w:szCs w:val="19"/>
        </w:rPr>
        <w:t>import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2B91AF"/>
          <w:sz w:val="19"/>
          <w:szCs w:val="19"/>
        </w:rPr>
        <w:t>datetime</w:t>
      </w:r>
      <w:proofErr w:type="spellEnd"/>
    </w:p>
    <w:p w14:paraId="4FBE7E2E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B7DB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352AA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1</w:t>
      </w:r>
    </w:p>
    <w:p w14:paraId="20571488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pd</w:t>
      </w:r>
      <w:r w:rsidRPr="00295080">
        <w:rPr>
          <w:rFonts w:ascii="Consolas" w:hAnsi="Consolas" w:cs="Consolas"/>
          <w:color w:val="000000"/>
          <w:sz w:val="19"/>
          <w:szCs w:val="19"/>
        </w:rPr>
        <w:t>.read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_csv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"marketing_campaign.csv"</w:t>
      </w:r>
      <w:r w:rsidRPr="00295080">
        <w:rPr>
          <w:rFonts w:ascii="Consolas" w:hAnsi="Consolas" w:cs="Consolas"/>
          <w:color w:val="000000"/>
          <w:sz w:val="19"/>
          <w:szCs w:val="19"/>
        </w:rPr>
        <w:t>, delimiter=</w:t>
      </w:r>
      <w:r w:rsidRPr="00295080">
        <w:rPr>
          <w:rFonts w:ascii="Consolas" w:hAnsi="Consolas" w:cs="Consolas"/>
          <w:color w:val="A31515"/>
          <w:sz w:val="19"/>
          <w:szCs w:val="19"/>
        </w:rPr>
        <w:t>"\t"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47BB77E7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df.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sample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10)</w:t>
      </w:r>
    </w:p>
    <w:p w14:paraId="7DF3B23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96F0F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63C0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2</w:t>
      </w:r>
    </w:p>
    <w:p w14:paraId="0669F7D8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>df.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info(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2A55D364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9B6677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B6B37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3</w:t>
      </w:r>
    </w:p>
    <w:p w14:paraId="11103DC5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df.isnull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T.any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()]</w:t>
      </w:r>
    </w:p>
    <w:p w14:paraId="371E5801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22E30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6B392A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7CC2A5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4</w:t>
      </w:r>
    </w:p>
    <w:p w14:paraId="30440B3C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df.drop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([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Z_CostContact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Z_Revenue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], axis=1,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inplace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3D6FC7BA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4DF6A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B199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126C6E" w14:textId="77777777" w:rsid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#################################################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task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5</w:t>
      </w:r>
    </w:p>
    <w:p w14:paraId="0ED6B458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df.rename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({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Year_Birth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95080">
        <w:rPr>
          <w:rFonts w:ascii="Consolas" w:hAnsi="Consolas" w:cs="Consolas"/>
          <w:color w:val="A31515"/>
          <w:sz w:val="19"/>
          <w:szCs w:val="19"/>
        </w:rPr>
        <w:t>"Age"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}, axis=1,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inplace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5DD15B8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10F6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A9AA13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6</w:t>
      </w:r>
    </w:p>
    <w:p w14:paraId="59EEA72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ms_df_c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Marital_Status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value_counts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to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_frame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338FF7A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ms_df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ms_df_c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ms_df_c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Marital_Status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>] &gt; 50]</w:t>
      </w:r>
    </w:p>
    <w:p w14:paraId="351CDC7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ed_df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"Education"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value_counts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to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_frame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2F42CBC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ms_df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ms_df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Marital_Status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>] &gt; 50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].plot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</w:p>
    <w:p w14:paraId="30903F2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kind=</w:t>
      </w:r>
      <w:r w:rsidRPr="00295080">
        <w:rPr>
          <w:rFonts w:ascii="Consolas" w:hAnsi="Consolas" w:cs="Consolas"/>
          <w:color w:val="A31515"/>
          <w:sz w:val="19"/>
          <w:szCs w:val="19"/>
        </w:rPr>
        <w:t>'pie'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28D374F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autopct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A31515"/>
          <w:sz w:val="19"/>
          <w:szCs w:val="19"/>
        </w:rPr>
        <w:t>'%1.1f%%'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5339F6C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legend=</w:t>
      </w:r>
      <w:r w:rsidRPr="00295080">
        <w:rPr>
          <w:rFonts w:ascii="Consolas" w:hAnsi="Consolas" w:cs="Consolas"/>
          <w:color w:val="0000FF"/>
          <w:sz w:val="19"/>
          <w:szCs w:val="19"/>
        </w:rPr>
        <w:t>None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71BBFC3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ylabel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A31515"/>
          <w:sz w:val="19"/>
          <w:szCs w:val="19"/>
        </w:rPr>
        <w:t>""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53C89DD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subplots=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525CB16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shadow=</w:t>
      </w:r>
      <w:r w:rsidRPr="00295080">
        <w:rPr>
          <w:rFonts w:ascii="Consolas" w:hAnsi="Consolas" w:cs="Consolas"/>
          <w:color w:val="0000FF"/>
          <w:sz w:val="19"/>
          <w:szCs w:val="19"/>
        </w:rPr>
        <w:t>False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490E83E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explode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0.13, 0.1, 0.1, 0.25, 0.15),</w:t>
      </w:r>
    </w:p>
    <w:p w14:paraId="4CE6F355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title=</w:t>
      </w:r>
      <w:r w:rsidRPr="00295080">
        <w:rPr>
          <w:rFonts w:ascii="Consolas" w:hAnsi="Consolas" w:cs="Consolas"/>
          <w:color w:val="A31515"/>
          <w:sz w:val="19"/>
          <w:szCs w:val="19"/>
        </w:rPr>
        <w:t>"Marital Status"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5311E97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figsize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(6,6)</w:t>
      </w:r>
    </w:p>
    <w:p w14:paraId="7136F935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65036B2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4F33802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ed_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df.plot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</w:p>
    <w:p w14:paraId="05C92E98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y=</w:t>
      </w:r>
      <w:r w:rsidRPr="00295080">
        <w:rPr>
          <w:rFonts w:ascii="Consolas" w:hAnsi="Consolas" w:cs="Consolas"/>
          <w:color w:val="A31515"/>
          <w:sz w:val="19"/>
          <w:szCs w:val="19"/>
        </w:rPr>
        <w:t>"Education"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120D3472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kind=</w:t>
      </w:r>
      <w:r w:rsidRPr="00295080">
        <w:rPr>
          <w:rFonts w:ascii="Consolas" w:hAnsi="Consolas" w:cs="Consolas"/>
          <w:color w:val="A31515"/>
          <w:sz w:val="19"/>
          <w:szCs w:val="19"/>
        </w:rPr>
        <w:t>'pie'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1FA1A7DF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autopct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A31515"/>
          <w:sz w:val="19"/>
          <w:szCs w:val="19"/>
        </w:rPr>
        <w:t>'%1.1f%%'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17B1E12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legend=</w:t>
      </w:r>
      <w:r w:rsidRPr="00295080">
        <w:rPr>
          <w:rFonts w:ascii="Consolas" w:hAnsi="Consolas" w:cs="Consolas"/>
          <w:color w:val="0000FF"/>
          <w:sz w:val="19"/>
          <w:szCs w:val="19"/>
        </w:rPr>
        <w:t>None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1E17E938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ylabel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A31515"/>
          <w:sz w:val="19"/>
          <w:szCs w:val="19"/>
        </w:rPr>
        <w:t>""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165ABE7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shadow=</w:t>
      </w:r>
      <w:r w:rsidRPr="00295080">
        <w:rPr>
          <w:rFonts w:ascii="Consolas" w:hAnsi="Consolas" w:cs="Consolas"/>
          <w:color w:val="0000FF"/>
          <w:sz w:val="19"/>
          <w:szCs w:val="19"/>
        </w:rPr>
        <w:t>False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3249D31E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explode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0.13, 0.1, 0.1, 0.25, 0.15),</w:t>
      </w:r>
    </w:p>
    <w:p w14:paraId="5534F15A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title=</w:t>
      </w:r>
      <w:r w:rsidRPr="00295080">
        <w:rPr>
          <w:rFonts w:ascii="Consolas" w:hAnsi="Consolas" w:cs="Consolas"/>
          <w:color w:val="A31515"/>
          <w:sz w:val="19"/>
          <w:szCs w:val="19"/>
        </w:rPr>
        <w:t>"Education"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6B1BE02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figsize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(6,6)</w:t>
      </w:r>
    </w:p>
    <w:p w14:paraId="27737643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8CBB7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18FF7C0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1C45BED5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sns</w:t>
      </w:r>
      <w:r w:rsidRPr="00295080">
        <w:rPr>
          <w:rFonts w:ascii="Consolas" w:hAnsi="Consolas" w:cs="Consolas"/>
          <w:color w:val="000000"/>
          <w:sz w:val="19"/>
          <w:szCs w:val="19"/>
        </w:rPr>
        <w:t>.histplot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(data=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, x=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Marital_Status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>, stat=</w:t>
      </w:r>
      <w:r w:rsidRPr="00295080">
        <w:rPr>
          <w:rFonts w:ascii="Consolas" w:hAnsi="Consolas" w:cs="Consolas"/>
          <w:color w:val="A31515"/>
          <w:sz w:val="19"/>
          <w:szCs w:val="19"/>
        </w:rPr>
        <w:t>'percent'</w:t>
      </w:r>
      <w:r w:rsidRPr="00295080">
        <w:rPr>
          <w:rFonts w:ascii="Consolas" w:hAnsi="Consolas" w:cs="Consolas"/>
          <w:color w:val="000000"/>
          <w:sz w:val="19"/>
          <w:szCs w:val="19"/>
        </w:rPr>
        <w:t>, hue=</w:t>
      </w:r>
      <w:r w:rsidRPr="00295080">
        <w:rPr>
          <w:rFonts w:ascii="Consolas" w:hAnsi="Consolas" w:cs="Consolas"/>
          <w:color w:val="A31515"/>
          <w:sz w:val="19"/>
          <w:szCs w:val="19"/>
        </w:rPr>
        <w:t>"Response"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3AB6C44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1093A10C" w14:textId="769BDF3A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sns</w:t>
      </w:r>
      <w:r w:rsidRPr="00295080">
        <w:rPr>
          <w:rFonts w:ascii="Consolas" w:hAnsi="Consolas" w:cs="Consolas"/>
          <w:color w:val="000000"/>
          <w:sz w:val="19"/>
          <w:szCs w:val="19"/>
        </w:rPr>
        <w:t>.histplot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(data=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, x=</w:t>
      </w:r>
      <w:r w:rsidRPr="00295080">
        <w:rPr>
          <w:rFonts w:ascii="Consolas" w:hAnsi="Consolas" w:cs="Consolas"/>
          <w:color w:val="A31515"/>
          <w:sz w:val="19"/>
          <w:szCs w:val="19"/>
        </w:rPr>
        <w:t>"Education"</w:t>
      </w:r>
      <w:r w:rsidRPr="00295080">
        <w:rPr>
          <w:rFonts w:ascii="Consolas" w:hAnsi="Consolas" w:cs="Consolas"/>
          <w:color w:val="000000"/>
          <w:sz w:val="19"/>
          <w:szCs w:val="19"/>
        </w:rPr>
        <w:t>, stat=</w:t>
      </w:r>
      <w:r w:rsidRPr="00295080">
        <w:rPr>
          <w:rFonts w:ascii="Consolas" w:hAnsi="Consolas" w:cs="Consolas"/>
          <w:color w:val="A31515"/>
          <w:sz w:val="19"/>
          <w:szCs w:val="19"/>
        </w:rPr>
        <w:t>'percent'</w:t>
      </w:r>
      <w:r w:rsidRPr="00295080">
        <w:rPr>
          <w:rFonts w:ascii="Consolas" w:hAnsi="Consolas" w:cs="Consolas"/>
          <w:color w:val="000000"/>
          <w:sz w:val="19"/>
          <w:szCs w:val="19"/>
        </w:rPr>
        <w:t>, hue=</w:t>
      </w:r>
      <w:r w:rsidRPr="00295080">
        <w:rPr>
          <w:rFonts w:ascii="Consolas" w:hAnsi="Consolas" w:cs="Consolas"/>
          <w:color w:val="A31515"/>
          <w:sz w:val="19"/>
          <w:szCs w:val="19"/>
        </w:rPr>
        <w:t>"Response"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0A95FC04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36F1D0D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E58219" w14:textId="4A3A3E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BCE98E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7</w:t>
      </w:r>
    </w:p>
    <w:p w14:paraId="6A58926C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calculate_age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808080"/>
          <w:sz w:val="19"/>
          <w:szCs w:val="19"/>
        </w:rPr>
        <w:t>born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) -&gt; </w:t>
      </w:r>
      <w:proofErr w:type="spellStart"/>
      <w:r w:rsidRPr="00295080">
        <w:rPr>
          <w:rFonts w:ascii="Consolas" w:hAnsi="Consolas" w:cs="Consolas"/>
          <w:color w:val="2B91AF"/>
          <w:sz w:val="19"/>
          <w:szCs w:val="19"/>
        </w:rPr>
        <w:t>int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:</w:t>
      </w:r>
    </w:p>
    <w:p w14:paraId="62F62F05" w14:textId="1C8E3EEA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5080">
        <w:rPr>
          <w:rFonts w:ascii="Consolas" w:hAnsi="Consolas" w:cs="Consolas"/>
          <w:color w:val="0000FF"/>
          <w:sz w:val="19"/>
          <w:szCs w:val="19"/>
        </w:rPr>
        <w:t>return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2B91AF"/>
          <w:sz w:val="19"/>
          <w:szCs w:val="19"/>
        </w:rPr>
        <w:t>int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295080">
        <w:rPr>
          <w:rFonts w:ascii="Consolas" w:hAnsi="Consolas" w:cs="Consolas"/>
          <w:color w:val="2B91AF"/>
          <w:sz w:val="19"/>
          <w:szCs w:val="19"/>
        </w:rPr>
        <w:t>datetime</w:t>
      </w:r>
      <w:r w:rsidRPr="00295080">
        <w:rPr>
          <w:rFonts w:ascii="Consolas" w:hAnsi="Consolas" w:cs="Consolas"/>
          <w:color w:val="000000"/>
          <w:sz w:val="19"/>
          <w:szCs w:val="19"/>
        </w:rPr>
        <w:t>.today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strftime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"%Y"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)) - </w:t>
      </w:r>
      <w:proofErr w:type="spellStart"/>
      <w:r w:rsidRPr="00295080">
        <w:rPr>
          <w:rFonts w:ascii="Consolas" w:hAnsi="Consolas" w:cs="Consolas"/>
          <w:color w:val="2B91AF"/>
          <w:sz w:val="19"/>
          <w:szCs w:val="19"/>
        </w:rPr>
        <w:t>int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808080"/>
          <w:sz w:val="19"/>
          <w:szCs w:val="19"/>
        </w:rPr>
        <w:t>born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1976CCC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BA338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"Age"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"Age"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].apply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calculate_age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56D197E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filtered_df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"Age"</w:t>
      </w:r>
      <w:r w:rsidRPr="00295080">
        <w:rPr>
          <w:rFonts w:ascii="Consolas" w:hAnsi="Consolas" w:cs="Consolas"/>
          <w:color w:val="000000"/>
          <w:sz w:val="19"/>
          <w:szCs w:val="19"/>
        </w:rPr>
        <w:t>] &lt; 100]</w:t>
      </w:r>
    </w:p>
    <w:p w14:paraId="41BC4205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sns</w:t>
      </w:r>
      <w:r w:rsidRPr="00295080">
        <w:rPr>
          <w:rFonts w:ascii="Consolas" w:hAnsi="Consolas" w:cs="Consolas"/>
          <w:color w:val="000000"/>
          <w:sz w:val="19"/>
          <w:szCs w:val="19"/>
        </w:rPr>
        <w:t>.histplot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(x=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filtered_df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"Age"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kde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6E3D84E4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49201F2E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590764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7D85CF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8</w:t>
      </w:r>
    </w:p>
    <w:p w14:paraId="4483210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bar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295080">
        <w:rPr>
          <w:rFonts w:ascii="Consolas" w:hAnsi="Consolas" w:cs="Consolas"/>
          <w:color w:val="808080"/>
          <w:sz w:val="19"/>
          <w:szCs w:val="19"/>
        </w:rPr>
        <w:t>data_name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295080">
        <w:rPr>
          <w:rFonts w:ascii="Consolas" w:hAnsi="Consolas" w:cs="Consolas"/>
          <w:color w:val="2B91AF"/>
          <w:sz w:val="19"/>
          <w:szCs w:val="19"/>
        </w:rPr>
        <w:t>str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) -&gt; </w:t>
      </w:r>
      <w:r w:rsidRPr="00295080">
        <w:rPr>
          <w:rFonts w:ascii="Consolas" w:hAnsi="Consolas" w:cs="Consolas"/>
          <w:color w:val="0000FF"/>
          <w:sz w:val="19"/>
          <w:szCs w:val="19"/>
        </w:rPr>
        <w:t>None</w:t>
      </w:r>
      <w:r w:rsidRPr="00295080">
        <w:rPr>
          <w:rFonts w:ascii="Consolas" w:hAnsi="Consolas" w:cs="Consolas"/>
          <w:color w:val="000000"/>
          <w:sz w:val="19"/>
          <w:szCs w:val="19"/>
        </w:rPr>
        <w:t>:</w:t>
      </w:r>
    </w:p>
    <w:p w14:paraId="7597DB2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df[</w:t>
      </w:r>
      <w:r w:rsidRPr="00295080">
        <w:rPr>
          <w:rFonts w:ascii="Consolas" w:hAnsi="Consolas" w:cs="Consolas"/>
          <w:color w:val="808080"/>
          <w:sz w:val="19"/>
          <w:szCs w:val="19"/>
        </w:rPr>
        <w:t>data_name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].value_counts(normalize=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>).mul(100).to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_frame().plot(</w:t>
      </w:r>
    </w:p>
    <w:p w14:paraId="5DBFEC97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kind=</w:t>
      </w:r>
      <w:r w:rsidRPr="00295080">
        <w:rPr>
          <w:rFonts w:ascii="Consolas" w:hAnsi="Consolas" w:cs="Consolas"/>
          <w:color w:val="A31515"/>
          <w:sz w:val="19"/>
          <w:szCs w:val="19"/>
        </w:rPr>
        <w:t>'bar'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26E45352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    legend=</w:t>
      </w:r>
      <w:r w:rsidRPr="00295080">
        <w:rPr>
          <w:rFonts w:ascii="Consolas" w:hAnsi="Consolas" w:cs="Consolas"/>
          <w:color w:val="0000FF"/>
          <w:sz w:val="19"/>
          <w:szCs w:val="19"/>
        </w:rPr>
        <w:t>None</w:t>
      </w:r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205D2AF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xlabel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 w:rsidRPr="00295080">
        <w:rPr>
          <w:rFonts w:ascii="Consolas" w:hAnsi="Consolas" w:cs="Consolas"/>
          <w:color w:val="808080"/>
          <w:sz w:val="19"/>
          <w:szCs w:val="19"/>
        </w:rPr>
        <w:t>data_name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,</w:t>
      </w:r>
    </w:p>
    <w:p w14:paraId="3144EADE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ylabel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A31515"/>
          <w:sz w:val="19"/>
          <w:szCs w:val="19"/>
        </w:rPr>
        <w:t>"Percent"</w:t>
      </w:r>
    </w:p>
    <w:p w14:paraId="3BF30A8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)</w:t>
      </w:r>
    </w:p>
    <w:p w14:paraId="75E7F2F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5E61260D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DBAA1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show_bar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Kidhome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53EDA0A2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show_bar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Teenhome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5E384123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show_bar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"Response"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2F27D733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sns</w:t>
      </w:r>
      <w:r w:rsidRPr="00295080">
        <w:rPr>
          <w:rFonts w:ascii="Consolas" w:hAnsi="Consolas" w:cs="Consolas"/>
          <w:color w:val="000000"/>
          <w:sz w:val="19"/>
          <w:szCs w:val="19"/>
        </w:rPr>
        <w:t>.kdeplot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[</w:t>
      </w:r>
      <w:r w:rsidRPr="00295080">
        <w:rPr>
          <w:rFonts w:ascii="Consolas" w:hAnsi="Consolas" w:cs="Consolas"/>
          <w:color w:val="A31515"/>
          <w:sz w:val="19"/>
          <w:szCs w:val="19"/>
        </w:rPr>
        <w:t>"Income"</w:t>
      </w:r>
      <w:r w:rsidRPr="00295080">
        <w:rPr>
          <w:rFonts w:ascii="Consolas" w:hAnsi="Consolas" w:cs="Consolas"/>
          <w:color w:val="000000"/>
          <w:sz w:val="19"/>
          <w:szCs w:val="19"/>
        </w:rPr>
        <w:t>], shade=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>, clip=(10**0, 10**5.1))</w:t>
      </w:r>
    </w:p>
    <w:p w14:paraId="26778031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517DA84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AD626A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9</w:t>
      </w:r>
    </w:p>
    <w:p w14:paraId="02A5665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kde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95080">
        <w:rPr>
          <w:rFonts w:ascii="Consolas" w:hAnsi="Consolas" w:cs="Consolas"/>
          <w:color w:val="808080"/>
          <w:sz w:val="19"/>
          <w:szCs w:val="19"/>
        </w:rPr>
        <w:t>hue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295080">
        <w:rPr>
          <w:rFonts w:ascii="Consolas" w:hAnsi="Consolas" w:cs="Consolas"/>
          <w:color w:val="2B91AF"/>
          <w:sz w:val="19"/>
          <w:szCs w:val="19"/>
        </w:rPr>
        <w:t>str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808080"/>
          <w:sz w:val="19"/>
          <w:szCs w:val="19"/>
        </w:rPr>
        <w:t>clip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95080">
        <w:rPr>
          <w:rFonts w:ascii="Consolas" w:hAnsi="Consolas" w:cs="Consolas"/>
          <w:color w:val="2B91AF"/>
          <w:sz w:val="19"/>
          <w:szCs w:val="19"/>
        </w:rPr>
        <w:t>tuple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 = (10**0, 10**5.05)):</w:t>
      </w:r>
    </w:p>
    <w:p w14:paraId="1E52AA7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.figure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figsize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(7, 7))</w:t>
      </w:r>
    </w:p>
    <w:p w14:paraId="64622877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sns</w:t>
      </w:r>
      <w:r w:rsidRPr="00295080">
        <w:rPr>
          <w:rFonts w:ascii="Consolas" w:hAnsi="Consolas" w:cs="Consolas"/>
          <w:color w:val="000000"/>
          <w:sz w:val="19"/>
          <w:szCs w:val="19"/>
        </w:rPr>
        <w:t>.kdeplot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(data=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, x=</w:t>
      </w:r>
      <w:r w:rsidRPr="00295080">
        <w:rPr>
          <w:rFonts w:ascii="Consolas" w:hAnsi="Consolas" w:cs="Consolas"/>
          <w:color w:val="A31515"/>
          <w:sz w:val="19"/>
          <w:szCs w:val="19"/>
        </w:rPr>
        <w:t>"Income"</w:t>
      </w:r>
      <w:r w:rsidRPr="00295080">
        <w:rPr>
          <w:rFonts w:ascii="Consolas" w:hAnsi="Consolas" w:cs="Consolas"/>
          <w:color w:val="000000"/>
          <w:sz w:val="19"/>
          <w:szCs w:val="19"/>
        </w:rPr>
        <w:t>, hue=</w:t>
      </w:r>
      <w:r w:rsidRPr="00295080">
        <w:rPr>
          <w:rFonts w:ascii="Consolas" w:hAnsi="Consolas" w:cs="Consolas"/>
          <w:color w:val="808080"/>
          <w:sz w:val="19"/>
          <w:szCs w:val="19"/>
        </w:rPr>
        <w:t>hue</w:t>
      </w:r>
      <w:r w:rsidRPr="00295080">
        <w:rPr>
          <w:rFonts w:ascii="Consolas" w:hAnsi="Consolas" w:cs="Consolas"/>
          <w:color w:val="000000"/>
          <w:sz w:val="19"/>
          <w:szCs w:val="19"/>
        </w:rPr>
        <w:t>, shade=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>, clip=</w:t>
      </w:r>
      <w:r w:rsidRPr="00295080">
        <w:rPr>
          <w:rFonts w:ascii="Consolas" w:hAnsi="Consolas" w:cs="Consolas"/>
          <w:color w:val="808080"/>
          <w:sz w:val="19"/>
          <w:szCs w:val="19"/>
        </w:rPr>
        <w:t>clip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24B74588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()</w:t>
      </w:r>
    </w:p>
    <w:p w14:paraId="25F34641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AE8E9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show_kde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"Response"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6925D615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show_kde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Marital_Status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6B92E09C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show_kde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"Education"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7CBFA513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show_kde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Kidhome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5F2CB306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DCE763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10</w:t>
      </w:r>
    </w:p>
    <w:p w14:paraId="45A5A49F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numerics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[</w:t>
      </w:r>
      <w:r w:rsidRPr="00295080">
        <w:rPr>
          <w:rFonts w:ascii="Consolas" w:hAnsi="Consolas" w:cs="Consolas"/>
          <w:color w:val="A31515"/>
          <w:sz w:val="19"/>
          <w:szCs w:val="19"/>
        </w:rPr>
        <w:t>'int16'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A31515"/>
          <w:sz w:val="19"/>
          <w:szCs w:val="19"/>
        </w:rPr>
        <w:t>'int32'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A31515"/>
          <w:sz w:val="19"/>
          <w:szCs w:val="19"/>
        </w:rPr>
        <w:t>'int64'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A31515"/>
          <w:sz w:val="19"/>
          <w:szCs w:val="19"/>
        </w:rPr>
        <w:t>'float16'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A31515"/>
          <w:sz w:val="19"/>
          <w:szCs w:val="19"/>
        </w:rPr>
        <w:t>'float32'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A31515"/>
          <w:sz w:val="19"/>
          <w:szCs w:val="19"/>
        </w:rPr>
        <w:t>'float64'</w:t>
      </w:r>
      <w:r w:rsidRPr="00295080">
        <w:rPr>
          <w:rFonts w:ascii="Consolas" w:hAnsi="Consolas" w:cs="Consolas"/>
          <w:color w:val="000000"/>
          <w:sz w:val="19"/>
          <w:szCs w:val="19"/>
        </w:rPr>
        <w:t>]</w:t>
      </w:r>
    </w:p>
    <w:p w14:paraId="7EA93190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newdf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df.select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_dtypes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(include=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numerics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3BDF5E4B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plt</w:t>
      </w:r>
      <w:r w:rsidRPr="00295080">
        <w:rPr>
          <w:rFonts w:ascii="Consolas" w:hAnsi="Consolas" w:cs="Consolas"/>
          <w:color w:val="000000"/>
          <w:sz w:val="19"/>
          <w:szCs w:val="19"/>
        </w:rPr>
        <w:t>.figure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figsize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(20,20))</w:t>
      </w:r>
    </w:p>
    <w:p w14:paraId="03313C31" w14:textId="77777777" w:rsidR="00295080" w:rsidRPr="00295080" w:rsidRDefault="00295080" w:rsidP="00295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sns</w:t>
      </w:r>
      <w:r w:rsidRPr="00295080">
        <w:rPr>
          <w:rFonts w:ascii="Consolas" w:hAnsi="Consolas" w:cs="Consolas"/>
          <w:color w:val="000000"/>
          <w:sz w:val="19"/>
          <w:szCs w:val="19"/>
        </w:rPr>
        <w:t>.heatmap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newdf.corr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cmap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coolwarm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'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annot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fmt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A31515"/>
          <w:sz w:val="19"/>
          <w:szCs w:val="19"/>
        </w:rPr>
        <w:t>'.1g'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7E3442B2" w14:textId="007E0D59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  <w:lang w:val="ru-RU"/>
        </w:rPr>
        <w:t>plt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14:paraId="7ED2CF3E" w14:textId="78657B67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83C09CA" w14:textId="62506F76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2D0DCFB" w14:textId="7DEDB45C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5BDB721" w14:textId="1A274196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F0BCDBD" w14:textId="5DE9523E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2254F9F" w14:textId="1C6C69D2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62455DD" w14:textId="4BDD3452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8E8CB54" w14:textId="744260C5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DB24FCE" w14:textId="1CAC702C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E5815C3" w14:textId="0C0A778E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B244A25" w14:textId="33B7C43D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C9C5E8E" w14:textId="35E4258F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C81ACBA" w14:textId="65CC23E0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892D14" w14:textId="209336E7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AADFF34" w14:textId="10244C14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B875B1A" w14:textId="72BEEB5B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157E604" w14:textId="441FE6EB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6EA9972" w14:textId="410D563F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7B292B1" w14:textId="58B2680A" w:rsidR="00295080" w:rsidRDefault="00295080" w:rsidP="0029508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F4E3C5F" w14:textId="77777777" w:rsidR="00295080" w:rsidRDefault="00295080" w:rsidP="00295080">
      <w:pPr>
        <w:rPr>
          <w:lang w:val="ru-RU"/>
        </w:rPr>
      </w:pPr>
    </w:p>
    <w:p w14:paraId="47DB4DA2" w14:textId="232D2F6D" w:rsidR="00295080" w:rsidRDefault="00295080" w:rsidP="00295080">
      <w:pPr>
        <w:rPr>
          <w:b/>
          <w:lang w:val="ru-RU"/>
        </w:rPr>
      </w:pPr>
      <w:r>
        <w:rPr>
          <w:b/>
          <w:lang w:val="ru-RU"/>
        </w:rPr>
        <w:lastRenderedPageBreak/>
        <w:t>Результат работы программы:</w:t>
      </w:r>
    </w:p>
    <w:p w14:paraId="71C7240A" w14:textId="77777777" w:rsidR="009716AF" w:rsidRDefault="009716AF" w:rsidP="00295080">
      <w:pPr>
        <w:rPr>
          <w:b/>
          <w:lang w:val="ru-RU"/>
        </w:rPr>
      </w:pPr>
    </w:p>
    <w:p w14:paraId="623165B4" w14:textId="32190108" w:rsidR="009716AF" w:rsidRDefault="009716AF" w:rsidP="009716AF">
      <w:pPr>
        <w:jc w:val="center"/>
        <w:rPr>
          <w:b/>
          <w:lang w:val="ru-RU"/>
        </w:rPr>
      </w:pPr>
      <w:r>
        <w:rPr>
          <w:b/>
          <w:lang w:val="ru-RU"/>
        </w:rPr>
        <w:t>Задание 1:</w:t>
      </w:r>
    </w:p>
    <w:p w14:paraId="043C64D2" w14:textId="77777777" w:rsidR="009716AF" w:rsidRPr="00295080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1</w:t>
      </w:r>
    </w:p>
    <w:p w14:paraId="1BF48204" w14:textId="77777777" w:rsidR="009716AF" w:rsidRPr="00295080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295080">
        <w:rPr>
          <w:rFonts w:ascii="Consolas" w:hAnsi="Consolas" w:cs="Consolas"/>
          <w:color w:val="6F008A"/>
          <w:sz w:val="19"/>
          <w:szCs w:val="19"/>
        </w:rPr>
        <w:t>pd</w:t>
      </w:r>
      <w:r w:rsidRPr="00295080">
        <w:rPr>
          <w:rFonts w:ascii="Consolas" w:hAnsi="Consolas" w:cs="Consolas"/>
          <w:color w:val="000000"/>
          <w:sz w:val="19"/>
          <w:szCs w:val="19"/>
        </w:rPr>
        <w:t>.read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_csv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r w:rsidRPr="00295080">
        <w:rPr>
          <w:rFonts w:ascii="Consolas" w:hAnsi="Consolas" w:cs="Consolas"/>
          <w:color w:val="A31515"/>
          <w:sz w:val="19"/>
          <w:szCs w:val="19"/>
        </w:rPr>
        <w:t>"marketing_campaign.csv"</w:t>
      </w:r>
      <w:r w:rsidRPr="00295080">
        <w:rPr>
          <w:rFonts w:ascii="Consolas" w:hAnsi="Consolas" w:cs="Consolas"/>
          <w:color w:val="000000"/>
          <w:sz w:val="19"/>
          <w:szCs w:val="19"/>
        </w:rPr>
        <w:t>, delimiter=</w:t>
      </w:r>
      <w:r w:rsidRPr="00295080">
        <w:rPr>
          <w:rFonts w:ascii="Consolas" w:hAnsi="Consolas" w:cs="Consolas"/>
          <w:color w:val="A31515"/>
          <w:sz w:val="19"/>
          <w:szCs w:val="19"/>
        </w:rPr>
        <w:t>"\t"</w:t>
      </w:r>
      <w:r w:rsidRPr="00295080">
        <w:rPr>
          <w:rFonts w:ascii="Consolas" w:hAnsi="Consolas" w:cs="Consolas"/>
          <w:color w:val="000000"/>
          <w:sz w:val="19"/>
          <w:szCs w:val="19"/>
        </w:rPr>
        <w:t>)</w:t>
      </w:r>
    </w:p>
    <w:p w14:paraId="044964F4" w14:textId="605608A0" w:rsidR="009716AF" w:rsidRDefault="009716AF" w:rsidP="009716AF">
      <w:pPr>
        <w:autoSpaceDE w:val="0"/>
        <w:autoSpaceDN w:val="0"/>
        <w:adjustRightInd w:val="0"/>
        <w:spacing w:after="0" w:line="240" w:lineRule="auto"/>
        <w:rPr>
          <w:b/>
          <w:lang w:val="ru-RU"/>
        </w:rPr>
      </w:pP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df.</w:t>
      </w:r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sample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10)</w:t>
      </w:r>
    </w:p>
    <w:p w14:paraId="2305F637" w14:textId="36337DCF" w:rsidR="009716AF" w:rsidRDefault="009716AF" w:rsidP="009716AF">
      <w:pPr>
        <w:jc w:val="center"/>
        <w:rPr>
          <w:b/>
          <w:lang w:val="ru-RU"/>
        </w:rPr>
      </w:pPr>
      <w:r>
        <w:rPr>
          <w:b/>
          <w:lang w:val="ru-RU"/>
        </w:rPr>
        <w:t>Задание 2:</w:t>
      </w:r>
    </w:p>
    <w:p w14:paraId="706E3E25" w14:textId="5F95CE22" w:rsidR="009716AF" w:rsidRDefault="009716AF" w:rsidP="009716AF">
      <w:pPr>
        <w:jc w:val="center"/>
        <w:rPr>
          <w:b/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 wp14:anchorId="02B005DF" wp14:editId="63F6CA6B">
            <wp:extent cx="2952750" cy="371475"/>
            <wp:effectExtent l="76200" t="76200" r="133350" b="142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1D502" w14:textId="20882E95" w:rsidR="009716AF" w:rsidRDefault="009716AF" w:rsidP="009716AF">
      <w:pPr>
        <w:jc w:val="center"/>
        <w:rPr>
          <w:b/>
          <w:lang w:val="ru-RU"/>
        </w:rPr>
      </w:pPr>
      <w:r>
        <w:rPr>
          <w:b/>
          <w:lang w:val="ru-RU"/>
        </w:rPr>
        <w:t>Задание 3:</w:t>
      </w:r>
    </w:p>
    <w:p w14:paraId="15E87A03" w14:textId="77777777" w:rsidR="009716AF" w:rsidRPr="00295080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3</w:t>
      </w:r>
    </w:p>
    <w:p w14:paraId="236FDFC6" w14:textId="3E2CE417" w:rsidR="009716AF" w:rsidRPr="009716AF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df.isnull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T.any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()]</w:t>
      </w:r>
    </w:p>
    <w:p w14:paraId="4F10C4CB" w14:textId="5B371780" w:rsidR="009716AF" w:rsidRDefault="009716AF" w:rsidP="009716AF">
      <w:pPr>
        <w:jc w:val="center"/>
        <w:rPr>
          <w:b/>
          <w:lang w:val="ru-RU"/>
        </w:rPr>
      </w:pPr>
      <w:r>
        <w:rPr>
          <w:b/>
          <w:lang w:val="ru-RU"/>
        </w:rPr>
        <w:t>Задание 4:</w:t>
      </w:r>
    </w:p>
    <w:p w14:paraId="14AAFE97" w14:textId="77777777" w:rsidR="009716AF" w:rsidRPr="00295080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080">
        <w:rPr>
          <w:rFonts w:ascii="Consolas" w:hAnsi="Consolas" w:cs="Consolas"/>
          <w:color w:val="008000"/>
          <w:sz w:val="19"/>
          <w:szCs w:val="19"/>
        </w:rPr>
        <w:t>#################################################task 4</w:t>
      </w:r>
    </w:p>
    <w:p w14:paraId="6B8D7ED6" w14:textId="76EBBBF1" w:rsidR="009716AF" w:rsidRPr="009716AF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df.drop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([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Z_CostContact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Z_Revenue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], axis=1,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inplace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B1B7E7" w14:textId="4C9615F8" w:rsidR="009716AF" w:rsidRDefault="009716AF" w:rsidP="009716AF">
      <w:pPr>
        <w:jc w:val="center"/>
        <w:rPr>
          <w:b/>
          <w:lang w:val="ru-RU"/>
        </w:rPr>
      </w:pPr>
      <w:r>
        <w:rPr>
          <w:b/>
          <w:lang w:val="ru-RU"/>
        </w:rPr>
        <w:t>Задание 5:</w:t>
      </w:r>
    </w:p>
    <w:p w14:paraId="4C767A0E" w14:textId="77777777" w:rsidR="009716AF" w:rsidRPr="009716AF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16AF">
        <w:rPr>
          <w:rFonts w:ascii="Consolas" w:hAnsi="Consolas" w:cs="Consolas"/>
          <w:color w:val="008000"/>
          <w:sz w:val="19"/>
          <w:szCs w:val="19"/>
        </w:rPr>
        <w:t>#################################################task 5</w:t>
      </w:r>
    </w:p>
    <w:p w14:paraId="34D5AA07" w14:textId="5977885D" w:rsidR="009716AF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95080">
        <w:rPr>
          <w:rFonts w:ascii="Consolas" w:hAnsi="Consolas" w:cs="Consolas"/>
          <w:color w:val="000000"/>
          <w:sz w:val="19"/>
          <w:szCs w:val="19"/>
        </w:rPr>
        <w:t>df.rename</w:t>
      </w:r>
      <w:proofErr w:type="spellEnd"/>
      <w:proofErr w:type="gramEnd"/>
      <w:r w:rsidRPr="00295080">
        <w:rPr>
          <w:rFonts w:ascii="Consolas" w:hAnsi="Consolas" w:cs="Consolas"/>
          <w:color w:val="000000"/>
          <w:sz w:val="19"/>
          <w:szCs w:val="19"/>
        </w:rPr>
        <w:t>({</w:t>
      </w:r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95080">
        <w:rPr>
          <w:rFonts w:ascii="Consolas" w:hAnsi="Consolas" w:cs="Consolas"/>
          <w:color w:val="A31515"/>
          <w:sz w:val="19"/>
          <w:szCs w:val="19"/>
        </w:rPr>
        <w:t>Year_Birth</w:t>
      </w:r>
      <w:proofErr w:type="spellEnd"/>
      <w:r w:rsidRPr="00295080">
        <w:rPr>
          <w:rFonts w:ascii="Consolas" w:hAnsi="Consolas" w:cs="Consolas"/>
          <w:color w:val="A31515"/>
          <w:sz w:val="19"/>
          <w:szCs w:val="19"/>
        </w:rPr>
        <w:t>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95080">
        <w:rPr>
          <w:rFonts w:ascii="Consolas" w:hAnsi="Consolas" w:cs="Consolas"/>
          <w:color w:val="A31515"/>
          <w:sz w:val="19"/>
          <w:szCs w:val="19"/>
        </w:rPr>
        <w:t>"Age"</w:t>
      </w:r>
      <w:r w:rsidRPr="00295080">
        <w:rPr>
          <w:rFonts w:ascii="Consolas" w:hAnsi="Consolas" w:cs="Consolas"/>
          <w:color w:val="000000"/>
          <w:sz w:val="19"/>
          <w:szCs w:val="19"/>
        </w:rPr>
        <w:t xml:space="preserve">}, axis=1, </w:t>
      </w:r>
      <w:proofErr w:type="spellStart"/>
      <w:r w:rsidRPr="00295080">
        <w:rPr>
          <w:rFonts w:ascii="Consolas" w:hAnsi="Consolas" w:cs="Consolas"/>
          <w:color w:val="000000"/>
          <w:sz w:val="19"/>
          <w:szCs w:val="19"/>
        </w:rPr>
        <w:t>inplace</w:t>
      </w:r>
      <w:proofErr w:type="spellEnd"/>
      <w:r w:rsidRPr="00295080">
        <w:rPr>
          <w:rFonts w:ascii="Consolas" w:hAnsi="Consolas" w:cs="Consolas"/>
          <w:color w:val="000000"/>
          <w:sz w:val="19"/>
          <w:szCs w:val="19"/>
        </w:rPr>
        <w:t>=</w:t>
      </w:r>
      <w:r w:rsidRPr="00295080"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B745C7" w14:textId="66FCD602" w:rsidR="009716AF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AAE817" w14:textId="77777777" w:rsidR="009716AF" w:rsidRDefault="009716AF" w:rsidP="00971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D51D5A" w14:textId="0DC053D9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ru-RU" w:eastAsia="ru-RU"/>
        </w:rPr>
        <w:drawing>
          <wp:inline distT="0" distB="0" distL="0" distR="0" wp14:anchorId="2253888A" wp14:editId="0EDD8096">
            <wp:extent cx="3543300" cy="533400"/>
            <wp:effectExtent l="76200" t="76200" r="133350" b="133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5D71AB" w14:textId="55360499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45B3D39" w14:textId="0B486CCE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482DE0B" w14:textId="5B8D4993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64C76B9" w14:textId="4E738DBE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2119980" w14:textId="383A976C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ACFCE7F" w14:textId="6E8A50AC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B45C65A" w14:textId="4ED74BE0" w:rsidR="00D234A9" w:rsidRDefault="00D234A9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486C0C5" w14:textId="309E0ABA" w:rsidR="00D234A9" w:rsidRDefault="00D234A9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A0E4E26" w14:textId="51D8D3B5" w:rsidR="00D234A9" w:rsidRDefault="00D234A9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063EA0AC" w14:textId="2BA698C3" w:rsidR="00D234A9" w:rsidRDefault="00D234A9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13F461C" w14:textId="63716EC5" w:rsidR="00D234A9" w:rsidRDefault="00D234A9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1B36A2A" w14:textId="77777777" w:rsidR="00D234A9" w:rsidRDefault="00D234A9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14:paraId="4CA853D6" w14:textId="70A522EA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0A396A9D" w14:textId="57BBC966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A2A2904" w14:textId="1E746BED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35D2508" w14:textId="57629E1D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D58A243" w14:textId="4C55DB7A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4D1A9F8" w14:textId="4A724FFB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E733590" w14:textId="44DAA5EF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31CACC0" w14:textId="4E1BFCF1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2C3966C" w14:textId="446E8427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ED09A9E" w14:textId="03C8800F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DE57F10" w14:textId="28486AD2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D36C43D" w14:textId="39136314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7CCC71D" w14:textId="45FF7D00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56B3E31" w14:textId="2E3DCBCC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3C01D77" w14:textId="4C37153A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8363858" w14:textId="531C85D9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0847B5AB" w14:textId="421120CF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6248E2D" w14:textId="636F1A2E" w:rsid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84C3BA4" w14:textId="77777777" w:rsidR="009716AF" w:rsidRPr="009716AF" w:rsidRDefault="009716AF" w:rsidP="009716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47BE5C5" w14:textId="720F6444" w:rsidR="00295080" w:rsidRDefault="00295080" w:rsidP="00295080">
      <w:pPr>
        <w:jc w:val="center"/>
        <w:rPr>
          <w:b/>
          <w:lang w:val="ru-RU"/>
        </w:rPr>
      </w:pPr>
      <w:r>
        <w:rPr>
          <w:b/>
          <w:lang w:val="ru-RU"/>
        </w:rPr>
        <w:lastRenderedPageBreak/>
        <w:t>Задание 6:</w:t>
      </w:r>
    </w:p>
    <w:p w14:paraId="2EEEBBA6" w14:textId="583F6DAA" w:rsidR="00295080" w:rsidRPr="00295080" w:rsidRDefault="00295080" w:rsidP="00295080">
      <w:pPr>
        <w:rPr>
          <w:b/>
          <w:lang w:val="ru-RU"/>
        </w:rPr>
      </w:pPr>
    </w:p>
    <w:p w14:paraId="5ECE05A9" w14:textId="73E9CCB6" w:rsidR="00295080" w:rsidRDefault="00295080" w:rsidP="00DE09B3">
      <w:pPr>
        <w:pStyle w:val="3"/>
        <w:spacing w:before="0" w:after="240" w:line="288" w:lineRule="auto"/>
        <w:rPr>
          <w:rFonts w:cs="Times New Roman"/>
          <w:sz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2A400858" wp14:editId="4BECED49">
            <wp:simplePos x="0" y="0"/>
            <wp:positionH relativeFrom="column">
              <wp:posOffset>3251835</wp:posOffset>
            </wp:positionH>
            <wp:positionV relativeFrom="paragraph">
              <wp:posOffset>8890</wp:posOffset>
            </wp:positionV>
            <wp:extent cx="3032760" cy="2724344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72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lang w:val="ru-RU" w:eastAsia="ru-RU"/>
        </w:rPr>
        <w:drawing>
          <wp:inline distT="0" distB="0" distL="0" distR="0" wp14:anchorId="640175B9" wp14:editId="4A409279">
            <wp:extent cx="2855745" cy="261937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58" cy="26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3BA9" w14:textId="3379EE05" w:rsidR="00295080" w:rsidRDefault="00295080" w:rsidP="00295080">
      <w:pPr>
        <w:rPr>
          <w:lang w:val="ru-RU"/>
        </w:rPr>
      </w:pPr>
    </w:p>
    <w:p w14:paraId="69F39C70" w14:textId="08E783A9" w:rsidR="00295080" w:rsidRDefault="00295080" w:rsidP="0029508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270AE46" wp14:editId="1C783FC3">
            <wp:simplePos x="0" y="0"/>
            <wp:positionH relativeFrom="column">
              <wp:posOffset>3547110</wp:posOffset>
            </wp:positionH>
            <wp:positionV relativeFrom="paragraph">
              <wp:posOffset>210185</wp:posOffset>
            </wp:positionV>
            <wp:extent cx="2791460" cy="1998433"/>
            <wp:effectExtent l="0" t="0" r="8890" b="190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199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inline distT="0" distB="0" distL="0" distR="0" wp14:anchorId="23EE2D5B" wp14:editId="4436B954">
            <wp:extent cx="3072863" cy="2362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60" cy="237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A73D" w14:textId="539513E1" w:rsidR="00295080" w:rsidRDefault="00295080" w:rsidP="00295080">
      <w:pPr>
        <w:rPr>
          <w:lang w:val="ru-RU"/>
        </w:rPr>
      </w:pPr>
    </w:p>
    <w:p w14:paraId="19288BC3" w14:textId="43867655" w:rsidR="00295080" w:rsidRDefault="00295080" w:rsidP="00295080">
      <w:pPr>
        <w:rPr>
          <w:lang w:val="ru-RU"/>
        </w:rPr>
      </w:pPr>
    </w:p>
    <w:p w14:paraId="18766117" w14:textId="10776A67" w:rsidR="00295080" w:rsidRDefault="00295080" w:rsidP="00295080">
      <w:pPr>
        <w:rPr>
          <w:lang w:val="ru-RU"/>
        </w:rPr>
      </w:pPr>
    </w:p>
    <w:p w14:paraId="5039A9FD" w14:textId="4F3B2E12" w:rsidR="00295080" w:rsidRDefault="00295080" w:rsidP="00295080">
      <w:pPr>
        <w:rPr>
          <w:lang w:val="ru-RU"/>
        </w:rPr>
      </w:pPr>
    </w:p>
    <w:p w14:paraId="2C63363E" w14:textId="7524A9DC" w:rsidR="00295080" w:rsidRDefault="00295080" w:rsidP="00295080">
      <w:pPr>
        <w:rPr>
          <w:lang w:val="ru-RU"/>
        </w:rPr>
      </w:pPr>
    </w:p>
    <w:p w14:paraId="1A9545C0" w14:textId="6BA18EB8" w:rsidR="00295080" w:rsidRDefault="00295080" w:rsidP="00295080">
      <w:pPr>
        <w:rPr>
          <w:lang w:val="ru-RU"/>
        </w:rPr>
      </w:pPr>
    </w:p>
    <w:p w14:paraId="2FED1CFC" w14:textId="367DB801" w:rsidR="00295080" w:rsidRDefault="00295080" w:rsidP="00295080">
      <w:pPr>
        <w:rPr>
          <w:lang w:val="ru-RU"/>
        </w:rPr>
      </w:pPr>
    </w:p>
    <w:p w14:paraId="1008CAA5" w14:textId="3C52CBF9" w:rsidR="00295080" w:rsidRDefault="00295080" w:rsidP="00295080">
      <w:pPr>
        <w:rPr>
          <w:lang w:val="ru-RU"/>
        </w:rPr>
      </w:pPr>
    </w:p>
    <w:p w14:paraId="4F67D37E" w14:textId="5D295FEA" w:rsidR="00295080" w:rsidRDefault="00295080" w:rsidP="00295080">
      <w:pPr>
        <w:rPr>
          <w:lang w:val="ru-RU"/>
        </w:rPr>
      </w:pPr>
    </w:p>
    <w:p w14:paraId="29B2895E" w14:textId="5F98CFC1" w:rsidR="00295080" w:rsidRDefault="00295080" w:rsidP="00295080">
      <w:pPr>
        <w:rPr>
          <w:lang w:val="ru-RU"/>
        </w:rPr>
      </w:pPr>
    </w:p>
    <w:p w14:paraId="0466FC67" w14:textId="77777777" w:rsidR="009716AF" w:rsidRDefault="009716AF" w:rsidP="00295080">
      <w:pPr>
        <w:rPr>
          <w:lang w:val="ru-RU"/>
        </w:rPr>
      </w:pPr>
    </w:p>
    <w:p w14:paraId="6DA33404" w14:textId="698C45A3" w:rsidR="00295080" w:rsidRPr="00295080" w:rsidRDefault="00295080" w:rsidP="00295080">
      <w:pPr>
        <w:jc w:val="center"/>
        <w:rPr>
          <w:b/>
          <w:lang w:val="ru-RU"/>
        </w:rPr>
      </w:pPr>
      <w:r w:rsidRPr="00295080">
        <w:rPr>
          <w:b/>
          <w:lang w:val="ru-RU"/>
        </w:rPr>
        <w:lastRenderedPageBreak/>
        <w:t>Задание 7:</w:t>
      </w:r>
    </w:p>
    <w:p w14:paraId="6DE2ACF5" w14:textId="77777777" w:rsidR="00295080" w:rsidRDefault="00295080" w:rsidP="00295080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ED0C17" wp14:editId="0016444A">
            <wp:extent cx="4048630" cy="29432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20" cy="29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384D" w14:textId="77777777" w:rsidR="00295080" w:rsidRDefault="00295080" w:rsidP="00295080">
      <w:pPr>
        <w:jc w:val="center"/>
        <w:rPr>
          <w:lang w:val="ru-RU"/>
        </w:rPr>
      </w:pPr>
    </w:p>
    <w:p w14:paraId="5EBBE6C2" w14:textId="77777777" w:rsidR="00295080" w:rsidRDefault="00295080" w:rsidP="00295080">
      <w:pPr>
        <w:jc w:val="center"/>
        <w:rPr>
          <w:lang w:val="ru-RU"/>
        </w:rPr>
      </w:pPr>
    </w:p>
    <w:p w14:paraId="6AE176DB" w14:textId="251B395A" w:rsidR="00295080" w:rsidRDefault="00295080" w:rsidP="00295080">
      <w:pPr>
        <w:jc w:val="center"/>
        <w:rPr>
          <w:lang w:val="ru-RU"/>
        </w:rPr>
      </w:pPr>
    </w:p>
    <w:p w14:paraId="2073F91B" w14:textId="6C811F1D" w:rsidR="00295080" w:rsidRPr="00295080" w:rsidRDefault="00295080" w:rsidP="00295080">
      <w:pPr>
        <w:jc w:val="center"/>
        <w:rPr>
          <w:b/>
          <w:lang w:val="ru-RU"/>
        </w:rPr>
      </w:pPr>
      <w:r w:rsidRPr="00295080">
        <w:rPr>
          <w:b/>
          <w:lang w:val="ru-RU"/>
        </w:rPr>
        <w:t>Задание 8:</w:t>
      </w:r>
    </w:p>
    <w:p w14:paraId="24F3A227" w14:textId="77777777" w:rsidR="00295080" w:rsidRDefault="00295080" w:rsidP="0029508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 wp14:anchorId="3EE091B8" wp14:editId="26736D68">
            <wp:simplePos x="0" y="0"/>
            <wp:positionH relativeFrom="margin">
              <wp:posOffset>3400425</wp:posOffset>
            </wp:positionH>
            <wp:positionV relativeFrom="paragraph">
              <wp:posOffset>2468245</wp:posOffset>
            </wp:positionV>
            <wp:extent cx="2895774" cy="217170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74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6699ACB0" wp14:editId="20673266">
            <wp:simplePos x="0" y="0"/>
            <wp:positionH relativeFrom="page">
              <wp:posOffset>4210050</wp:posOffset>
            </wp:positionH>
            <wp:positionV relativeFrom="paragraph">
              <wp:posOffset>126365</wp:posOffset>
            </wp:positionV>
            <wp:extent cx="2653735" cy="2000250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3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inline distT="0" distB="0" distL="0" distR="0" wp14:anchorId="5F6B4856" wp14:editId="7EC6E3C5">
            <wp:extent cx="3143250" cy="23670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654" cy="23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2665A55" wp14:editId="55FBFB32">
            <wp:extent cx="3076575" cy="2315415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7" cy="23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4D38" w14:textId="77777777" w:rsidR="00295080" w:rsidRDefault="00295080" w:rsidP="00295080">
      <w:pPr>
        <w:rPr>
          <w:lang w:val="ru-RU"/>
        </w:rPr>
      </w:pPr>
    </w:p>
    <w:p w14:paraId="293067F4" w14:textId="1A415E62" w:rsidR="00295080" w:rsidRPr="00295080" w:rsidRDefault="00295080" w:rsidP="00295080">
      <w:pPr>
        <w:jc w:val="center"/>
        <w:rPr>
          <w:b/>
          <w:lang w:val="ru-RU"/>
        </w:rPr>
      </w:pPr>
      <w:r w:rsidRPr="00295080">
        <w:rPr>
          <w:b/>
          <w:lang w:val="ru-RU"/>
        </w:rPr>
        <w:lastRenderedPageBreak/>
        <w:t>Задание 9:</w:t>
      </w:r>
    </w:p>
    <w:p w14:paraId="7B77FD55" w14:textId="62E421D4" w:rsidR="00295080" w:rsidRDefault="00295080" w:rsidP="00295080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259719" wp14:editId="793061D7">
            <wp:extent cx="2781300" cy="2569021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59" cy="257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DE5C736" wp14:editId="279875CC">
            <wp:extent cx="2676525" cy="255390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62" cy="256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DA97" w14:textId="776F2517" w:rsidR="00295080" w:rsidRDefault="00295080" w:rsidP="0029508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2E837108" wp14:editId="385EDEFF">
            <wp:simplePos x="0" y="0"/>
            <wp:positionH relativeFrom="column">
              <wp:posOffset>3042285</wp:posOffset>
            </wp:positionH>
            <wp:positionV relativeFrom="paragraph">
              <wp:posOffset>110490</wp:posOffset>
            </wp:positionV>
            <wp:extent cx="2562225" cy="246639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4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 wp14:anchorId="1EEBC9F6" wp14:editId="28990C9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33675" cy="2559050"/>
            <wp:effectExtent l="0" t="0" r="952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D8EAA5" w14:textId="77777777" w:rsidR="00295080" w:rsidRDefault="00295080" w:rsidP="00295080">
      <w:pPr>
        <w:rPr>
          <w:lang w:val="ru-RU"/>
        </w:rPr>
      </w:pPr>
    </w:p>
    <w:p w14:paraId="56B71D28" w14:textId="77777777" w:rsidR="00295080" w:rsidRDefault="00295080" w:rsidP="00295080">
      <w:pPr>
        <w:rPr>
          <w:lang w:val="ru-RU"/>
        </w:rPr>
      </w:pPr>
    </w:p>
    <w:p w14:paraId="29DE40E5" w14:textId="77777777" w:rsidR="00295080" w:rsidRDefault="00295080" w:rsidP="00295080">
      <w:pPr>
        <w:rPr>
          <w:lang w:val="ru-RU"/>
        </w:rPr>
      </w:pPr>
    </w:p>
    <w:p w14:paraId="2F86CCC3" w14:textId="77777777" w:rsidR="00295080" w:rsidRDefault="00295080" w:rsidP="00295080">
      <w:pPr>
        <w:rPr>
          <w:lang w:val="ru-RU"/>
        </w:rPr>
      </w:pPr>
    </w:p>
    <w:p w14:paraId="3F57545C" w14:textId="77777777" w:rsidR="00295080" w:rsidRDefault="00295080" w:rsidP="00295080">
      <w:pPr>
        <w:rPr>
          <w:lang w:val="ru-RU"/>
        </w:rPr>
      </w:pPr>
    </w:p>
    <w:p w14:paraId="49685D0E" w14:textId="77777777" w:rsidR="00295080" w:rsidRDefault="00295080" w:rsidP="00295080">
      <w:pPr>
        <w:rPr>
          <w:lang w:val="ru-RU"/>
        </w:rPr>
      </w:pPr>
    </w:p>
    <w:p w14:paraId="38837786" w14:textId="77777777" w:rsidR="00295080" w:rsidRDefault="00295080" w:rsidP="00295080">
      <w:pPr>
        <w:rPr>
          <w:lang w:val="ru-RU"/>
        </w:rPr>
      </w:pPr>
    </w:p>
    <w:p w14:paraId="0DFDA1D5" w14:textId="77777777" w:rsidR="00295080" w:rsidRDefault="00295080" w:rsidP="00295080">
      <w:pPr>
        <w:rPr>
          <w:lang w:val="ru-RU"/>
        </w:rPr>
      </w:pPr>
    </w:p>
    <w:p w14:paraId="748415FA" w14:textId="77777777" w:rsidR="00295080" w:rsidRDefault="00295080" w:rsidP="00295080">
      <w:pPr>
        <w:rPr>
          <w:lang w:val="ru-RU"/>
        </w:rPr>
      </w:pPr>
    </w:p>
    <w:p w14:paraId="24DAC900" w14:textId="77777777" w:rsidR="00295080" w:rsidRDefault="00295080" w:rsidP="00295080">
      <w:pPr>
        <w:rPr>
          <w:lang w:val="ru-RU"/>
        </w:rPr>
      </w:pPr>
    </w:p>
    <w:p w14:paraId="402CFE77" w14:textId="58CEA027" w:rsidR="00295080" w:rsidRDefault="00295080" w:rsidP="00295080">
      <w:pPr>
        <w:rPr>
          <w:lang w:val="ru-RU"/>
        </w:rPr>
      </w:pPr>
    </w:p>
    <w:p w14:paraId="09E2EE1C" w14:textId="61D557E6" w:rsidR="00295080" w:rsidRDefault="00295080" w:rsidP="00295080">
      <w:pPr>
        <w:rPr>
          <w:lang w:val="ru-RU"/>
        </w:rPr>
      </w:pPr>
    </w:p>
    <w:p w14:paraId="509A0771" w14:textId="401C61AD" w:rsidR="00295080" w:rsidRDefault="00295080" w:rsidP="00295080">
      <w:pPr>
        <w:rPr>
          <w:lang w:val="ru-RU"/>
        </w:rPr>
      </w:pPr>
    </w:p>
    <w:p w14:paraId="1BDC0BB5" w14:textId="63B9DAC5" w:rsidR="00295080" w:rsidRDefault="00295080" w:rsidP="00295080">
      <w:pPr>
        <w:rPr>
          <w:lang w:val="ru-RU"/>
        </w:rPr>
      </w:pPr>
    </w:p>
    <w:p w14:paraId="6C0AA45C" w14:textId="6F5053BB" w:rsidR="00295080" w:rsidRDefault="00295080" w:rsidP="00295080">
      <w:pPr>
        <w:rPr>
          <w:lang w:val="ru-RU"/>
        </w:rPr>
      </w:pPr>
    </w:p>
    <w:p w14:paraId="77A925F1" w14:textId="2F2175E1" w:rsidR="00295080" w:rsidRDefault="00295080" w:rsidP="00295080">
      <w:pPr>
        <w:rPr>
          <w:lang w:val="ru-RU"/>
        </w:rPr>
      </w:pPr>
    </w:p>
    <w:p w14:paraId="31B3FECC" w14:textId="6142AB94" w:rsidR="00295080" w:rsidRDefault="00295080" w:rsidP="00295080">
      <w:pPr>
        <w:rPr>
          <w:lang w:val="ru-RU"/>
        </w:rPr>
      </w:pPr>
    </w:p>
    <w:p w14:paraId="55BD33F1" w14:textId="567E82F6" w:rsidR="00295080" w:rsidRDefault="00295080" w:rsidP="00295080">
      <w:pPr>
        <w:rPr>
          <w:lang w:val="ru-RU"/>
        </w:rPr>
      </w:pPr>
    </w:p>
    <w:p w14:paraId="4E72EC1C" w14:textId="29D8D8B9" w:rsidR="00295080" w:rsidRDefault="00295080" w:rsidP="00295080">
      <w:pPr>
        <w:rPr>
          <w:lang w:val="ru-RU"/>
        </w:rPr>
      </w:pPr>
    </w:p>
    <w:p w14:paraId="7EFEEFEB" w14:textId="15470BDA" w:rsidR="00295080" w:rsidRDefault="00295080" w:rsidP="00295080">
      <w:pPr>
        <w:rPr>
          <w:lang w:val="ru-RU"/>
        </w:rPr>
      </w:pPr>
    </w:p>
    <w:p w14:paraId="140D9BEC" w14:textId="633E29F9" w:rsidR="00295080" w:rsidRPr="00295080" w:rsidRDefault="00295080" w:rsidP="00295080">
      <w:pPr>
        <w:jc w:val="center"/>
        <w:rPr>
          <w:b/>
          <w:lang w:val="ru-RU"/>
        </w:rPr>
      </w:pPr>
      <w:r w:rsidRPr="00295080">
        <w:rPr>
          <w:b/>
          <w:lang w:val="ru-RU"/>
        </w:rPr>
        <w:lastRenderedPageBreak/>
        <w:t>Задание 10:</w:t>
      </w:r>
    </w:p>
    <w:p w14:paraId="7231D580" w14:textId="12C46970" w:rsidR="00295080" w:rsidRPr="00295080" w:rsidRDefault="00295080" w:rsidP="00295080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B5185D" wp14:editId="620D6125">
            <wp:extent cx="6115050" cy="3571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0FFA" w14:textId="51770A2B" w:rsidR="00DE09B3" w:rsidRPr="00295080" w:rsidRDefault="00306314" w:rsidP="00DE09B3">
      <w:pPr>
        <w:pStyle w:val="3"/>
        <w:spacing w:before="0" w:after="240" w:line="288" w:lineRule="auto"/>
        <w:rPr>
          <w:rFonts w:eastAsia="Times New Roman" w:cs="Times New Roman"/>
          <w:b w:val="0"/>
          <w:sz w:val="24"/>
          <w:lang w:val="ru-RU" w:eastAsia="ru-RU"/>
        </w:rPr>
      </w:pPr>
      <w:r w:rsidRPr="00295080">
        <w:rPr>
          <w:rFonts w:cs="Times New Roman"/>
          <w:sz w:val="24"/>
          <w:lang w:val="ru-RU"/>
        </w:rPr>
        <w:t>Вывод</w:t>
      </w:r>
      <w:r w:rsidR="005F5A01" w:rsidRPr="00DE09B3">
        <w:rPr>
          <w:rFonts w:cs="Times New Roman"/>
          <w:sz w:val="24"/>
          <w:lang w:val="ru-RU"/>
        </w:rPr>
        <w:t>:</w:t>
      </w:r>
      <w:r w:rsidR="00FA16A1" w:rsidRPr="00295080">
        <w:rPr>
          <w:rFonts w:cs="Times New Roman"/>
          <w:sz w:val="24"/>
          <w:lang w:val="ru-RU"/>
        </w:rPr>
        <w:t xml:space="preserve"> </w:t>
      </w:r>
      <w:r w:rsidR="00075D32" w:rsidRPr="00DE09B3">
        <w:rPr>
          <w:rFonts w:cs="Times New Roman"/>
          <w:b w:val="0"/>
          <w:bCs w:val="0"/>
          <w:sz w:val="24"/>
          <w:lang w:val="ru-RU"/>
        </w:rPr>
        <w:t xml:space="preserve">Я </w:t>
      </w:r>
      <w:r w:rsidR="00DE09B3">
        <w:rPr>
          <w:rFonts w:eastAsia="Times New Roman" w:cs="Times New Roman"/>
          <w:b w:val="0"/>
          <w:color w:val="000000"/>
          <w:sz w:val="24"/>
          <w:lang w:val="ru-RU" w:eastAsia="ru-RU"/>
        </w:rPr>
        <w:t>о</w:t>
      </w:r>
      <w:r w:rsidR="00DE09B3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>знакоми</w:t>
      </w:r>
      <w:r w:rsidR="00DE09B3">
        <w:rPr>
          <w:rFonts w:eastAsia="Times New Roman" w:cs="Times New Roman"/>
          <w:b w:val="0"/>
          <w:color w:val="000000"/>
          <w:sz w:val="24"/>
          <w:lang w:val="ru-RU" w:eastAsia="ru-RU"/>
        </w:rPr>
        <w:t>лся</w:t>
      </w:r>
      <w:r w:rsidR="00DE09B3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 xml:space="preserve"> с основами библиотеки </w:t>
      </w:r>
      <w:r w:rsidR="00DE09B3" w:rsidRPr="00DE09B3">
        <w:rPr>
          <w:rFonts w:eastAsia="Times New Roman" w:cs="Times New Roman"/>
          <w:b w:val="0"/>
          <w:color w:val="000000"/>
          <w:sz w:val="24"/>
          <w:lang w:eastAsia="ru-RU"/>
        </w:rPr>
        <w:t>pandas</w:t>
      </w:r>
      <w:r w:rsidR="00DE09B3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 xml:space="preserve"> и науч</w:t>
      </w:r>
      <w:r w:rsidR="00DE09B3">
        <w:rPr>
          <w:rFonts w:eastAsia="Times New Roman" w:cs="Times New Roman"/>
          <w:b w:val="0"/>
          <w:color w:val="000000"/>
          <w:sz w:val="24"/>
          <w:lang w:val="ru-RU" w:eastAsia="ru-RU"/>
        </w:rPr>
        <w:t>ился</w:t>
      </w:r>
      <w:r w:rsidR="00DE09B3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 xml:space="preserve"> строить графики с использованием библиотек </w:t>
      </w:r>
      <w:proofErr w:type="spellStart"/>
      <w:proofErr w:type="gramStart"/>
      <w:r w:rsidR="00DE09B3" w:rsidRPr="00DE09B3">
        <w:rPr>
          <w:rFonts w:eastAsia="Times New Roman" w:cs="Times New Roman"/>
          <w:b w:val="0"/>
          <w:color w:val="000000"/>
          <w:sz w:val="24"/>
          <w:lang w:eastAsia="ru-RU"/>
        </w:rPr>
        <w:t>matplotlib</w:t>
      </w:r>
      <w:proofErr w:type="spellEnd"/>
      <w:r w:rsidR="00DE09B3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>.</w:t>
      </w:r>
      <w:proofErr w:type="spellStart"/>
      <w:r w:rsidR="00DE09B3" w:rsidRPr="00DE09B3">
        <w:rPr>
          <w:rFonts w:eastAsia="Times New Roman" w:cs="Times New Roman"/>
          <w:b w:val="0"/>
          <w:color w:val="000000"/>
          <w:sz w:val="24"/>
          <w:lang w:eastAsia="ru-RU"/>
        </w:rPr>
        <w:t>pyplot</w:t>
      </w:r>
      <w:proofErr w:type="spellEnd"/>
      <w:proofErr w:type="gramEnd"/>
      <w:r w:rsidR="00DE09B3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 xml:space="preserve"> и </w:t>
      </w:r>
      <w:proofErr w:type="spellStart"/>
      <w:r w:rsidR="00DE09B3" w:rsidRPr="00DE09B3">
        <w:rPr>
          <w:rFonts w:eastAsia="Times New Roman" w:cs="Times New Roman"/>
          <w:b w:val="0"/>
          <w:color w:val="000000"/>
          <w:sz w:val="24"/>
          <w:lang w:eastAsia="ru-RU"/>
        </w:rPr>
        <w:t>seaborn</w:t>
      </w:r>
      <w:proofErr w:type="spellEnd"/>
      <w:r w:rsidR="00DE09B3" w:rsidRPr="00295080">
        <w:rPr>
          <w:rFonts w:eastAsia="Times New Roman" w:cs="Times New Roman"/>
          <w:b w:val="0"/>
          <w:color w:val="000000"/>
          <w:sz w:val="24"/>
          <w:lang w:val="ru-RU" w:eastAsia="ru-RU"/>
        </w:rPr>
        <w:t>.</w:t>
      </w:r>
    </w:p>
    <w:p w14:paraId="06B25C6F" w14:textId="249307CD" w:rsidR="00306314" w:rsidRPr="00295080" w:rsidRDefault="00306314" w:rsidP="00FA16A1">
      <w:pPr>
        <w:pStyle w:val="3"/>
        <w:rPr>
          <w:rFonts w:cs="Times New Roman"/>
          <w:sz w:val="24"/>
          <w:lang w:val="ru-RU"/>
        </w:rPr>
      </w:pPr>
    </w:p>
    <w:sectPr w:rsidR="00306314" w:rsidRPr="00295080" w:rsidSect="00996293">
      <w:pgSz w:w="11906" w:h="16838"/>
      <w:pgMar w:top="851" w:right="1133" w:bottom="851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9CD170ED-0541-4493-B8B4-ABAAE36B4AD0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E3748"/>
    <w:multiLevelType w:val="hybridMultilevel"/>
    <w:tmpl w:val="A3CA2B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06F01"/>
    <w:multiLevelType w:val="multilevel"/>
    <w:tmpl w:val="754C5A4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CB5D70"/>
    <w:multiLevelType w:val="hybridMultilevel"/>
    <w:tmpl w:val="DDD83B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008AF"/>
    <w:multiLevelType w:val="hybridMultilevel"/>
    <w:tmpl w:val="AF4C61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D4EC9"/>
    <w:multiLevelType w:val="hybridMultilevel"/>
    <w:tmpl w:val="96302C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531F1"/>
    <w:multiLevelType w:val="hybridMultilevel"/>
    <w:tmpl w:val="3ED6F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F3C73"/>
    <w:multiLevelType w:val="hybridMultilevel"/>
    <w:tmpl w:val="63367A88"/>
    <w:lvl w:ilvl="0" w:tplc="F2C4F3A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E3530"/>
    <w:multiLevelType w:val="multilevel"/>
    <w:tmpl w:val="3F3C67D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D71A98"/>
    <w:multiLevelType w:val="hybridMultilevel"/>
    <w:tmpl w:val="B0F88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0C5BFC"/>
    <w:multiLevelType w:val="hybridMultilevel"/>
    <w:tmpl w:val="0EF899CE"/>
    <w:lvl w:ilvl="0" w:tplc="7ECE24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F93F65"/>
    <w:multiLevelType w:val="multilevel"/>
    <w:tmpl w:val="3FF93F65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40BC37BF"/>
    <w:multiLevelType w:val="multilevel"/>
    <w:tmpl w:val="CE005CB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8C0751"/>
    <w:multiLevelType w:val="hybridMultilevel"/>
    <w:tmpl w:val="B6E284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42432"/>
    <w:multiLevelType w:val="hybridMultilevel"/>
    <w:tmpl w:val="AB267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F71D8"/>
    <w:multiLevelType w:val="hybridMultilevel"/>
    <w:tmpl w:val="AFFAB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07C56"/>
    <w:multiLevelType w:val="hybridMultilevel"/>
    <w:tmpl w:val="76503A5A"/>
    <w:lvl w:ilvl="0" w:tplc="3BEA02B6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6" w15:restartNumberingAfterBreak="0">
    <w:nsid w:val="695F406D"/>
    <w:multiLevelType w:val="hybridMultilevel"/>
    <w:tmpl w:val="7A9E8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E6CA6"/>
    <w:multiLevelType w:val="hybridMultilevel"/>
    <w:tmpl w:val="EA0A1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352C5A"/>
    <w:multiLevelType w:val="multilevel"/>
    <w:tmpl w:val="66C641F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075B27"/>
    <w:multiLevelType w:val="hybridMultilevel"/>
    <w:tmpl w:val="3D2E61A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280EF7"/>
    <w:multiLevelType w:val="hybridMultilevel"/>
    <w:tmpl w:val="84FAF2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2"/>
  </w:num>
  <w:num w:numId="4">
    <w:abstractNumId w:val="4"/>
  </w:num>
  <w:num w:numId="5">
    <w:abstractNumId w:val="14"/>
  </w:num>
  <w:num w:numId="6">
    <w:abstractNumId w:val="19"/>
  </w:num>
  <w:num w:numId="7">
    <w:abstractNumId w:val="17"/>
  </w:num>
  <w:num w:numId="8">
    <w:abstractNumId w:val="3"/>
  </w:num>
  <w:num w:numId="9">
    <w:abstractNumId w:val="5"/>
  </w:num>
  <w:num w:numId="10">
    <w:abstractNumId w:val="0"/>
  </w:num>
  <w:num w:numId="11">
    <w:abstractNumId w:val="9"/>
  </w:num>
  <w:num w:numId="12">
    <w:abstractNumId w:val="6"/>
  </w:num>
  <w:num w:numId="13">
    <w:abstractNumId w:val="16"/>
  </w:num>
  <w:num w:numId="14">
    <w:abstractNumId w:val="10"/>
  </w:num>
  <w:num w:numId="15">
    <w:abstractNumId w:val="13"/>
  </w:num>
  <w:num w:numId="16">
    <w:abstractNumId w:val="18"/>
    <w:lvlOverride w:ilvl="0">
      <w:lvl w:ilvl="0">
        <w:numFmt w:val="decimal"/>
        <w:lvlText w:val="%1."/>
        <w:lvlJc w:val="left"/>
      </w:lvl>
    </w:lvlOverride>
  </w:num>
  <w:num w:numId="17">
    <w:abstractNumId w:val="15"/>
  </w:num>
  <w:num w:numId="18">
    <w:abstractNumId w:val="7"/>
    <w:lvlOverride w:ilvl="0">
      <w:lvl w:ilvl="0">
        <w:numFmt w:val="decimal"/>
        <w:lvlText w:val="%1."/>
        <w:lvlJc w:val="left"/>
      </w:lvl>
    </w:lvlOverride>
  </w:num>
  <w:num w:numId="19">
    <w:abstractNumId w:val="1"/>
    <w:lvlOverride w:ilvl="0">
      <w:lvl w:ilvl="0">
        <w:numFmt w:val="decimal"/>
        <w:lvlText w:val="%1."/>
        <w:lvlJc w:val="left"/>
      </w:lvl>
    </w:lvlOverride>
  </w:num>
  <w:num w:numId="20">
    <w:abstractNumId w:val="11"/>
    <w:lvlOverride w:ilvl="0">
      <w:lvl w:ilvl="0">
        <w:numFmt w:val="decimal"/>
        <w:lvlText w:val="%1."/>
        <w:lvlJc w:val="left"/>
      </w:lvl>
    </w:lvlOverride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saveSubsetFonts/>
  <w:proofState w:spelling="clean" w:grammar="clean"/>
  <w:attachedTemplate r:id="rId1"/>
  <w:defaultTabStop w:val="48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078"/>
    <w:rsid w:val="0006566F"/>
    <w:rsid w:val="00075D32"/>
    <w:rsid w:val="0008000A"/>
    <w:rsid w:val="000F58E4"/>
    <w:rsid w:val="00106B9E"/>
    <w:rsid w:val="00116E5E"/>
    <w:rsid w:val="00152225"/>
    <w:rsid w:val="00193E26"/>
    <w:rsid w:val="002231F8"/>
    <w:rsid w:val="00262C15"/>
    <w:rsid w:val="00273D1E"/>
    <w:rsid w:val="00295080"/>
    <w:rsid w:val="002A335D"/>
    <w:rsid w:val="002A6C17"/>
    <w:rsid w:val="00306314"/>
    <w:rsid w:val="0034579B"/>
    <w:rsid w:val="00373F09"/>
    <w:rsid w:val="003B5187"/>
    <w:rsid w:val="003C6857"/>
    <w:rsid w:val="00460CE8"/>
    <w:rsid w:val="00463BB8"/>
    <w:rsid w:val="004F147B"/>
    <w:rsid w:val="004F1E93"/>
    <w:rsid w:val="00525598"/>
    <w:rsid w:val="00526281"/>
    <w:rsid w:val="005A75E2"/>
    <w:rsid w:val="005F5A01"/>
    <w:rsid w:val="00640F06"/>
    <w:rsid w:val="006678DA"/>
    <w:rsid w:val="006921F3"/>
    <w:rsid w:val="00702078"/>
    <w:rsid w:val="00751BB2"/>
    <w:rsid w:val="0075799C"/>
    <w:rsid w:val="00802126"/>
    <w:rsid w:val="00822A8B"/>
    <w:rsid w:val="008C23A0"/>
    <w:rsid w:val="008E0781"/>
    <w:rsid w:val="00957580"/>
    <w:rsid w:val="009624ED"/>
    <w:rsid w:val="009644C3"/>
    <w:rsid w:val="00971077"/>
    <w:rsid w:val="009716AF"/>
    <w:rsid w:val="00996293"/>
    <w:rsid w:val="009B0660"/>
    <w:rsid w:val="00A15480"/>
    <w:rsid w:val="00AE739B"/>
    <w:rsid w:val="00B11E85"/>
    <w:rsid w:val="00B402F6"/>
    <w:rsid w:val="00B46771"/>
    <w:rsid w:val="00B543AD"/>
    <w:rsid w:val="00B95C20"/>
    <w:rsid w:val="00BF3596"/>
    <w:rsid w:val="00C77961"/>
    <w:rsid w:val="00C8402C"/>
    <w:rsid w:val="00CE6993"/>
    <w:rsid w:val="00D234A9"/>
    <w:rsid w:val="00D513AC"/>
    <w:rsid w:val="00D92CD9"/>
    <w:rsid w:val="00DE09B3"/>
    <w:rsid w:val="00E44AC2"/>
    <w:rsid w:val="00E96207"/>
    <w:rsid w:val="00F33640"/>
    <w:rsid w:val="00F466B4"/>
    <w:rsid w:val="00F8494A"/>
    <w:rsid w:val="00FA16A1"/>
    <w:rsid w:val="00FD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C37A0"/>
  <w15:chartTrackingRefBased/>
  <w15:docId w15:val="{5D37EE62-9790-40E2-9E91-51EDE7A5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6314"/>
    <w:rPr>
      <w:rFonts w:ascii="Times New Roman" w:hAnsi="Times New Roman"/>
      <w:sz w:val="26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06566F"/>
    <w:pPr>
      <w:keepNext/>
      <w:keepLines/>
      <w:spacing w:before="240" w:after="240"/>
      <w:contextualSpacing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566F"/>
    <w:pPr>
      <w:keepNext/>
      <w:keepLines/>
      <w:spacing w:before="120"/>
      <w:jc w:val="center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306314"/>
    <w:pPr>
      <w:jc w:val="left"/>
      <w:outlineLvl w:val="2"/>
    </w:pPr>
    <w:rPr>
      <w:rFonts w:cstheme="majorBidi"/>
      <w:szCs w:val="24"/>
    </w:rPr>
  </w:style>
  <w:style w:type="paragraph" w:styleId="4">
    <w:name w:val="heading 4"/>
    <w:aliases w:val="Код"/>
    <w:basedOn w:val="a"/>
    <w:next w:val="a"/>
    <w:link w:val="40"/>
    <w:uiPriority w:val="9"/>
    <w:unhideWhenUsed/>
    <w:qFormat/>
    <w:rsid w:val="00E44AC2"/>
    <w:pPr>
      <w:outlineLvl w:val="3"/>
    </w:pPr>
    <w:rPr>
      <w:rFonts w:ascii="JetBrains Mono" w:hAnsi="JetBrains Mono" w:cs="JetBrains Mono"/>
      <w:sz w:val="20"/>
      <w:szCs w:val="20"/>
    </w:rPr>
  </w:style>
  <w:style w:type="paragraph" w:styleId="5">
    <w:name w:val="heading 5"/>
    <w:aliases w:val="Код1"/>
    <w:basedOn w:val="a"/>
    <w:next w:val="a"/>
    <w:link w:val="50"/>
    <w:uiPriority w:val="9"/>
    <w:unhideWhenUsed/>
    <w:rsid w:val="00E44AC2"/>
    <w:pPr>
      <w:outlineLvl w:val="4"/>
    </w:pPr>
    <w:rPr>
      <w:rFonts w:ascii="JetBrains Mono" w:hAnsi="JetBrains Mono" w:cs="JetBrains Mono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566F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6566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306314"/>
    <w:rPr>
      <w:rFonts w:ascii="Times New Roman" w:eastAsiaTheme="majorEastAsia" w:hAnsi="Times New Roman" w:cstheme="majorBidi"/>
      <w:b/>
      <w:bCs/>
      <w:sz w:val="28"/>
      <w:szCs w:val="24"/>
    </w:rPr>
  </w:style>
  <w:style w:type="character" w:customStyle="1" w:styleId="40">
    <w:name w:val="Заголовок 4 Знак"/>
    <w:aliases w:val="Код Знак"/>
    <w:basedOn w:val="a0"/>
    <w:link w:val="4"/>
    <w:uiPriority w:val="9"/>
    <w:rsid w:val="00E44AC2"/>
    <w:rPr>
      <w:rFonts w:ascii="JetBrains Mono" w:hAnsi="JetBrains Mono" w:cs="JetBrains Mono"/>
      <w:sz w:val="20"/>
      <w:szCs w:val="20"/>
    </w:rPr>
  </w:style>
  <w:style w:type="character" w:customStyle="1" w:styleId="50">
    <w:name w:val="Заголовок 5 Знак"/>
    <w:aliases w:val="Код1 Знак"/>
    <w:basedOn w:val="a0"/>
    <w:link w:val="5"/>
    <w:uiPriority w:val="9"/>
    <w:rsid w:val="00E44AC2"/>
    <w:rPr>
      <w:rFonts w:ascii="JetBrains Mono" w:hAnsi="JetBrains Mono" w:cs="JetBrains Mono"/>
      <w:sz w:val="20"/>
      <w:szCs w:val="20"/>
    </w:rPr>
  </w:style>
  <w:style w:type="paragraph" w:styleId="a3">
    <w:name w:val="Intense Quote"/>
    <w:basedOn w:val="a"/>
    <w:next w:val="a"/>
    <w:link w:val="a4"/>
    <w:uiPriority w:val="30"/>
    <w:rsid w:val="004F14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303030"/>
    </w:rPr>
  </w:style>
  <w:style w:type="character" w:customStyle="1" w:styleId="a4">
    <w:name w:val="Выделенная цитата Знак"/>
    <w:basedOn w:val="a0"/>
    <w:link w:val="a3"/>
    <w:uiPriority w:val="30"/>
    <w:rsid w:val="004F147B"/>
    <w:rPr>
      <w:rFonts w:ascii="Times New Roman" w:hAnsi="Times New Roman" w:cs="Times New Roman"/>
      <w:i/>
      <w:iCs/>
      <w:color w:val="303030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306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6314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rsid w:val="005F5A0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075D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%20Projects\Prog_lang\reports\Krupenkov\3\rep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960A5-1316-4742-BDC1-21850A1EC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68</TotalTime>
  <Pages>1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superman010435@gmail.com</cp:lastModifiedBy>
  <cp:revision>16</cp:revision>
  <cp:lastPrinted>2021-12-25T18:02:00Z</cp:lastPrinted>
  <dcterms:created xsi:type="dcterms:W3CDTF">2021-10-15T10:34:00Z</dcterms:created>
  <dcterms:modified xsi:type="dcterms:W3CDTF">2021-12-26T10:56:00Z</dcterms:modified>
</cp:coreProperties>
</file>